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5BA0F2" w14:textId="5E8AB067" w:rsidR="00A06CD5" w:rsidRPr="007E6519" w:rsidRDefault="00AD470E" w:rsidP="008B61BB">
      <w:pPr>
        <w:pStyle w:val="PartTitle"/>
        <w:framePr w:w="1353" w:h="1617" w:hRule="exact" w:wrap="notBeside" w:hAnchor="page" w:x="7639"/>
        <w:spacing w:line="240" w:lineRule="auto"/>
        <w:rPr>
          <w:spacing w:val="0"/>
          <w:sz w:val="22"/>
          <w:szCs w:val="36"/>
          <w:lang w:val="sv-SE"/>
        </w:rPr>
      </w:pPr>
      <w:r w:rsidRPr="007E6519">
        <w:rPr>
          <w:noProof/>
          <w:spacing w:val="0"/>
          <w:sz w:val="20"/>
          <w:szCs w:val="36"/>
        </w:rPr>
        <w:t>Pertemuan</w:t>
      </w:r>
    </w:p>
    <w:p w14:paraId="583A5F8B" w14:textId="5E1FB915" w:rsidR="00A06CD5" w:rsidRPr="007E6519" w:rsidRDefault="00997ECC" w:rsidP="008B61BB">
      <w:pPr>
        <w:pStyle w:val="PartLabel"/>
        <w:framePr w:w="1353" w:h="1617" w:hRule="exact" w:wrap="notBeside" w:hAnchor="page" w:x="7639"/>
        <w:spacing w:before="0" w:line="240" w:lineRule="auto"/>
        <w:rPr>
          <w:sz w:val="104"/>
          <w:lang w:val="sv-SE"/>
        </w:rPr>
      </w:pPr>
      <w:r w:rsidRPr="007E6519">
        <w:rPr>
          <w:sz w:val="104"/>
          <w:lang w:val="sv-SE"/>
        </w:rPr>
        <w:t>1</w:t>
      </w:r>
    </w:p>
    <w:p w14:paraId="52704C75" w14:textId="5689B245" w:rsidR="006C1A31" w:rsidRPr="008B61BB" w:rsidRDefault="00221F34" w:rsidP="008B61BB">
      <w:pPr>
        <w:pStyle w:val="CompanyName"/>
        <w:spacing w:before="120"/>
        <w:rPr>
          <w:sz w:val="24"/>
          <w:lang w:val="sv-SE"/>
        </w:rPr>
      </w:pPr>
      <w:r w:rsidRPr="008B61BB">
        <w:rPr>
          <w:b/>
          <w:noProof/>
          <w:kern w:val="28"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83AA89" wp14:editId="2C7CCD85">
                <wp:simplePos x="0" y="0"/>
                <wp:positionH relativeFrom="column">
                  <wp:posOffset>-73572</wp:posOffset>
                </wp:positionH>
                <wp:positionV relativeFrom="paragraph">
                  <wp:posOffset>-120869</wp:posOffset>
                </wp:positionV>
                <wp:extent cx="1734206" cy="331076"/>
                <wp:effectExtent l="0" t="0" r="0" b="0"/>
                <wp:wrapNone/>
                <wp:docPr id="420" name="Text Box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4206" cy="3310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D2CBC3" w14:textId="25B160C7" w:rsidR="00B324FA" w:rsidRPr="00AD470E" w:rsidRDefault="000A5316" w:rsidP="00F64E05">
                            <w:pP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Laporan</w:t>
                            </w:r>
                            <w:proofErr w:type="spellEnd"/>
                            <w:r w:rsidR="004E6562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4E6562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Praktikum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83AA89" id="_x0000_t202" coordsize="21600,21600" o:spt="202" path="m,l,21600r21600,l21600,xe">
                <v:stroke joinstyle="miter"/>
                <v:path gradientshapeok="t" o:connecttype="rect"/>
              </v:shapetype>
              <v:shape id="Text Box 441" o:spid="_x0000_s1026" type="#_x0000_t202" style="position:absolute;margin-left:-5.8pt;margin-top:-9.5pt;width:136.55pt;height:26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" filled="f" stroked="f">
                <v:textbox>
                  <w:txbxContent>
                    <w:p w14:paraId="21D2CBC3" w14:textId="25B160C7" w:rsidR="00B324FA" w:rsidRPr="00AD470E" w:rsidRDefault="000A5316" w:rsidP="00F64E05">
                      <w:pPr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Theme="minorHAnsi" w:hAnsiTheme="minorHAnsi"/>
                          <w:sz w:val="28"/>
                          <w:szCs w:val="28"/>
                        </w:rPr>
                        <w:t>Laporan</w:t>
                      </w:r>
                      <w:proofErr w:type="spellEnd"/>
                      <w:r w:rsidR="004E6562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4E6562">
                        <w:rPr>
                          <w:rFonts w:asciiTheme="minorHAnsi" w:hAnsiTheme="minorHAnsi"/>
                          <w:sz w:val="28"/>
                          <w:szCs w:val="28"/>
                        </w:rPr>
                        <w:t>Praktikum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147C1">
        <w:rPr>
          <w:sz w:val="26"/>
          <w:lang w:val="sv-SE"/>
        </w:rPr>
        <w:t>IF25-21008</w:t>
      </w:r>
      <w:r w:rsidRPr="008B61BB">
        <w:rPr>
          <w:sz w:val="24"/>
          <w:lang w:val="sv-SE"/>
        </w:rPr>
        <w:t xml:space="preserve">: </w:t>
      </w:r>
      <w:r w:rsidR="006A7827" w:rsidRPr="008B61BB">
        <w:rPr>
          <w:sz w:val="24"/>
          <w:lang w:val="sv-SE"/>
        </w:rPr>
        <w:t>JARINGAN KOMPUTER</w:t>
      </w:r>
    </w:p>
    <w:p w14:paraId="511383D1" w14:textId="4828EE5E" w:rsidR="00F82D60" w:rsidRPr="007B2CB7" w:rsidRDefault="000A5316" w:rsidP="008B61BB">
      <w:pPr>
        <w:pStyle w:val="SubtitleCover"/>
        <w:spacing w:after="960"/>
        <w:rPr>
          <w:lang w:val="fi-FI"/>
        </w:rPr>
      </w:pPr>
      <w:proofErr w:type="spellStart"/>
      <w:r>
        <w:rPr>
          <w:sz w:val="40"/>
          <w:lang w:val="fi-FI"/>
        </w:rPr>
        <w:t>Laporan</w:t>
      </w:r>
      <w:proofErr w:type="spellEnd"/>
      <w:r w:rsidR="00AD470E" w:rsidRPr="008B61BB">
        <w:rPr>
          <w:sz w:val="40"/>
          <w:lang w:val="fi-FI"/>
        </w:rPr>
        <w:t xml:space="preserve"> </w:t>
      </w:r>
      <w:proofErr w:type="spellStart"/>
      <w:r w:rsidR="00AD470E" w:rsidRPr="008B61BB">
        <w:rPr>
          <w:sz w:val="40"/>
          <w:lang w:val="fi-FI"/>
        </w:rPr>
        <w:t>Praktikum</w:t>
      </w:r>
      <w:proofErr w:type="spellEnd"/>
      <w:r w:rsidR="003E676A" w:rsidRPr="008B61BB">
        <w:rPr>
          <w:sz w:val="40"/>
          <w:lang w:val="fi-FI"/>
        </w:rPr>
        <w:t>/</w:t>
      </w:r>
      <w:proofErr w:type="spellStart"/>
      <w:r w:rsidR="003E676A" w:rsidRPr="008B61BB">
        <w:rPr>
          <w:sz w:val="40"/>
          <w:lang w:val="fi-FI"/>
        </w:rPr>
        <w:t>Lab</w:t>
      </w:r>
      <w:proofErr w:type="spellEnd"/>
    </w:p>
    <w:p w14:paraId="74B4CBAE" w14:textId="13C52F80" w:rsidR="00A06CD5" w:rsidRPr="008B61BB" w:rsidRDefault="000A5316" w:rsidP="00F82D60">
      <w:pPr>
        <w:pStyle w:val="TitleCover"/>
        <w:spacing w:line="720" w:lineRule="exact"/>
        <w:ind w:left="0" w:right="0"/>
        <w:jc w:val="center"/>
        <w:rPr>
          <w:rFonts w:ascii="Bernard MT Condensed" w:hAnsi="Bernard MT Condensed"/>
          <w:b/>
          <w:spacing w:val="0"/>
          <w:kern w:val="0"/>
          <w:sz w:val="48"/>
          <w:szCs w:val="48"/>
          <w:lang w:val="fi-FI"/>
        </w:rPr>
      </w:pPr>
      <w:proofErr w:type="spellStart"/>
      <w:r>
        <w:rPr>
          <w:rFonts w:ascii="Bernard MT Condensed" w:hAnsi="Bernard MT Condensed"/>
          <w:b/>
          <w:spacing w:val="0"/>
          <w:kern w:val="0"/>
          <w:sz w:val="48"/>
          <w:szCs w:val="48"/>
          <w:lang w:val="fi-FI"/>
        </w:rPr>
        <w:t>Judul</w:t>
      </w:r>
      <w:proofErr w:type="spellEnd"/>
      <w:r>
        <w:rPr>
          <w:rFonts w:ascii="Bernard MT Condensed" w:hAnsi="Bernard MT Condensed"/>
          <w:b/>
          <w:spacing w:val="0"/>
          <w:kern w:val="0"/>
          <w:sz w:val="48"/>
          <w:szCs w:val="48"/>
          <w:lang w:val="fi-FI"/>
        </w:rPr>
        <w:t xml:space="preserve"> </w:t>
      </w:r>
      <w:proofErr w:type="spellStart"/>
      <w:r>
        <w:rPr>
          <w:rFonts w:ascii="Bernard MT Condensed" w:hAnsi="Bernard MT Condensed"/>
          <w:b/>
          <w:spacing w:val="0"/>
          <w:kern w:val="0"/>
          <w:sz w:val="48"/>
          <w:szCs w:val="48"/>
          <w:lang w:val="fi-FI"/>
        </w:rPr>
        <w:t>Praktikum</w:t>
      </w:r>
      <w:proofErr w:type="spellEnd"/>
    </w:p>
    <w:p w14:paraId="56F6BB7C" w14:textId="77777777" w:rsidR="00A06CD5" w:rsidRPr="007B2CB7" w:rsidRDefault="00A06CD5" w:rsidP="00732C8B">
      <w:pPr>
        <w:rPr>
          <w:kern w:val="28"/>
          <w:lang w:val="fi-FI"/>
        </w:rPr>
      </w:pPr>
    </w:p>
    <w:p w14:paraId="6B7A26C3" w14:textId="77777777" w:rsidR="00CC4836" w:rsidRDefault="00CC4836" w:rsidP="00CC4836">
      <w:pPr>
        <w:jc w:val="right"/>
        <w:rPr>
          <w:b/>
          <w:kern w:val="28"/>
          <w:sz w:val="28"/>
          <w:szCs w:val="32"/>
          <w:lang w:val="sv-SE"/>
        </w:rPr>
      </w:pPr>
    </w:p>
    <w:p w14:paraId="26026314" w14:textId="77777777" w:rsidR="00CC4836" w:rsidRDefault="00CC4836" w:rsidP="00CC4836">
      <w:pPr>
        <w:jc w:val="right"/>
        <w:rPr>
          <w:b/>
          <w:kern w:val="28"/>
          <w:sz w:val="28"/>
          <w:szCs w:val="32"/>
          <w:lang w:val="sv-SE"/>
        </w:rPr>
      </w:pPr>
    </w:p>
    <w:p w14:paraId="6CC08840" w14:textId="482DF44F" w:rsidR="00CC4836" w:rsidRDefault="00CC4836" w:rsidP="00CC4836">
      <w:pPr>
        <w:jc w:val="right"/>
        <w:rPr>
          <w:b/>
          <w:kern w:val="28"/>
          <w:sz w:val="28"/>
          <w:szCs w:val="32"/>
          <w:lang w:val="sv-SE"/>
        </w:rPr>
      </w:pPr>
      <w:proofErr w:type="spellStart"/>
      <w:r>
        <w:rPr>
          <w:b/>
          <w:kern w:val="28"/>
          <w:sz w:val="28"/>
          <w:szCs w:val="32"/>
          <w:lang w:val="sv-SE"/>
        </w:rPr>
        <w:t>Nama</w:t>
      </w:r>
      <w:proofErr w:type="spellEnd"/>
      <w:r>
        <w:rPr>
          <w:b/>
          <w:kern w:val="28"/>
          <w:sz w:val="28"/>
          <w:szCs w:val="32"/>
          <w:lang w:val="sv-SE"/>
        </w:rPr>
        <w:t xml:space="preserve"> </w:t>
      </w:r>
      <w:proofErr w:type="spellStart"/>
      <w:r>
        <w:rPr>
          <w:b/>
          <w:kern w:val="28"/>
          <w:sz w:val="28"/>
          <w:szCs w:val="32"/>
          <w:lang w:val="sv-SE"/>
        </w:rPr>
        <w:t>Peserta</w:t>
      </w:r>
      <w:proofErr w:type="spellEnd"/>
      <w:r>
        <w:rPr>
          <w:b/>
          <w:kern w:val="28"/>
          <w:sz w:val="28"/>
          <w:szCs w:val="32"/>
          <w:lang w:val="sv-SE"/>
        </w:rPr>
        <w:t xml:space="preserve"> </w:t>
      </w:r>
      <w:proofErr w:type="spellStart"/>
      <w:r>
        <w:rPr>
          <w:b/>
          <w:kern w:val="28"/>
          <w:sz w:val="28"/>
          <w:szCs w:val="32"/>
          <w:lang w:val="sv-SE"/>
        </w:rPr>
        <w:t>Praktikum</w:t>
      </w:r>
      <w:proofErr w:type="spellEnd"/>
    </w:p>
    <w:p w14:paraId="59384A1A" w14:textId="3B212FEC" w:rsidR="00E93115" w:rsidRDefault="00E93115" w:rsidP="007121C8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RA/RB/RC/RD</w:t>
      </w:r>
      <w:r w:rsidR="007121C8">
        <w:rPr>
          <w:b/>
          <w:kern w:val="28"/>
          <w:sz w:val="28"/>
          <w:szCs w:val="32"/>
          <w:lang w:val="sv-SE"/>
        </w:rPr>
        <w:t>/</w:t>
      </w:r>
      <w:r w:rsidR="007121C8">
        <w:rPr>
          <w:b/>
          <w:kern w:val="28"/>
          <w:sz w:val="28"/>
          <w:szCs w:val="32"/>
          <w:lang w:val="sv-SE"/>
        </w:rPr>
        <w:t>R</w:t>
      </w:r>
      <w:r w:rsidR="007121C8">
        <w:rPr>
          <w:b/>
          <w:kern w:val="28"/>
          <w:sz w:val="28"/>
          <w:szCs w:val="32"/>
          <w:lang w:val="sv-SE"/>
        </w:rPr>
        <w:t>E</w:t>
      </w:r>
      <w:r w:rsidR="007121C8">
        <w:rPr>
          <w:b/>
          <w:kern w:val="28"/>
          <w:sz w:val="28"/>
          <w:szCs w:val="32"/>
          <w:lang w:val="sv-SE"/>
        </w:rPr>
        <w:t>/R</w:t>
      </w:r>
      <w:r w:rsidR="007121C8">
        <w:rPr>
          <w:b/>
          <w:kern w:val="28"/>
          <w:sz w:val="28"/>
          <w:szCs w:val="32"/>
          <w:lang w:val="sv-SE"/>
        </w:rPr>
        <w:t>F</w:t>
      </w:r>
      <w:r w:rsidR="007121C8">
        <w:rPr>
          <w:b/>
          <w:kern w:val="28"/>
          <w:sz w:val="28"/>
          <w:szCs w:val="32"/>
          <w:lang w:val="sv-SE"/>
        </w:rPr>
        <w:t>/R</w:t>
      </w:r>
      <w:r w:rsidR="007121C8">
        <w:rPr>
          <w:b/>
          <w:kern w:val="28"/>
          <w:sz w:val="28"/>
          <w:szCs w:val="32"/>
          <w:lang w:val="sv-SE"/>
        </w:rPr>
        <w:t>G</w:t>
      </w:r>
      <w:r w:rsidR="007121C8">
        <w:rPr>
          <w:b/>
          <w:kern w:val="28"/>
          <w:sz w:val="28"/>
          <w:szCs w:val="32"/>
          <w:lang w:val="sv-SE"/>
        </w:rPr>
        <w:t>/R</w:t>
      </w:r>
      <w:r w:rsidR="007121C8">
        <w:rPr>
          <w:b/>
          <w:kern w:val="28"/>
          <w:sz w:val="28"/>
          <w:szCs w:val="32"/>
          <w:lang w:val="sv-SE"/>
        </w:rPr>
        <w:t>H</w:t>
      </w:r>
    </w:p>
    <w:p w14:paraId="3137DEEF" w14:textId="77777777" w:rsidR="00CC4836" w:rsidRDefault="00CC4836" w:rsidP="00CC4836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NIM</w:t>
      </w:r>
    </w:p>
    <w:p w14:paraId="53728E0E" w14:textId="77777777" w:rsidR="00CC4836" w:rsidRDefault="00CC4836" w:rsidP="00CC4836">
      <w:pPr>
        <w:rPr>
          <w:b/>
          <w:kern w:val="28"/>
          <w:sz w:val="32"/>
          <w:szCs w:val="32"/>
          <w:lang w:val="sv-SE"/>
        </w:rPr>
      </w:pPr>
    </w:p>
    <w:p w14:paraId="6E1A233D" w14:textId="4257F661" w:rsidR="0063144B" w:rsidRPr="008B61BB" w:rsidRDefault="0063144B" w:rsidP="00525356">
      <w:pPr>
        <w:jc w:val="right"/>
        <w:rPr>
          <w:b/>
          <w:kern w:val="28"/>
          <w:sz w:val="28"/>
          <w:szCs w:val="32"/>
          <w:u w:val="single"/>
          <w:lang w:val="sv-SE"/>
        </w:rPr>
      </w:pPr>
      <w:r w:rsidRPr="008B61BB">
        <w:rPr>
          <w:b/>
          <w:kern w:val="28"/>
          <w:sz w:val="28"/>
          <w:szCs w:val="32"/>
          <w:u w:val="single"/>
          <w:lang w:val="sv-SE"/>
        </w:rPr>
        <w:t xml:space="preserve">Tim </w:t>
      </w:r>
      <w:proofErr w:type="spellStart"/>
      <w:r w:rsidR="00DD0B5A">
        <w:rPr>
          <w:b/>
          <w:kern w:val="28"/>
          <w:sz w:val="28"/>
          <w:szCs w:val="32"/>
          <w:u w:val="single"/>
          <w:lang w:val="sv-SE"/>
        </w:rPr>
        <w:t>Asisten</w:t>
      </w:r>
      <w:proofErr w:type="spellEnd"/>
    </w:p>
    <w:p w14:paraId="3B830F45" w14:textId="7AC6DBEA" w:rsidR="008E2370" w:rsidRPr="008B61BB" w:rsidRDefault="00DD0B5A" w:rsidP="00525356">
      <w:pPr>
        <w:jc w:val="right"/>
        <w:rPr>
          <w:b/>
          <w:kern w:val="28"/>
          <w:sz w:val="28"/>
          <w:szCs w:val="32"/>
          <w:lang w:val="sv-SE"/>
        </w:rPr>
      </w:pPr>
      <w:proofErr w:type="spellStart"/>
      <w:r>
        <w:rPr>
          <w:b/>
          <w:kern w:val="28"/>
          <w:sz w:val="28"/>
          <w:szCs w:val="32"/>
          <w:lang w:val="sv-SE"/>
        </w:rPr>
        <w:t>Nama</w:t>
      </w:r>
      <w:proofErr w:type="spellEnd"/>
      <w:r>
        <w:rPr>
          <w:b/>
          <w:kern w:val="28"/>
          <w:sz w:val="28"/>
          <w:szCs w:val="32"/>
          <w:lang w:val="sv-SE"/>
        </w:rPr>
        <w:t xml:space="preserve"> </w:t>
      </w:r>
      <w:proofErr w:type="spellStart"/>
      <w:r>
        <w:rPr>
          <w:b/>
          <w:kern w:val="28"/>
          <w:sz w:val="28"/>
          <w:szCs w:val="32"/>
          <w:lang w:val="sv-SE"/>
        </w:rPr>
        <w:t>Asisten</w:t>
      </w:r>
      <w:proofErr w:type="spellEnd"/>
      <w:r>
        <w:rPr>
          <w:b/>
          <w:kern w:val="28"/>
          <w:sz w:val="28"/>
          <w:szCs w:val="32"/>
          <w:lang w:val="sv-SE"/>
        </w:rPr>
        <w:t xml:space="preserve"> </w:t>
      </w:r>
      <w:proofErr w:type="spellStart"/>
      <w:r>
        <w:rPr>
          <w:b/>
          <w:kern w:val="28"/>
          <w:sz w:val="28"/>
          <w:szCs w:val="32"/>
          <w:lang w:val="sv-SE"/>
        </w:rPr>
        <w:t>Praktikum</w:t>
      </w:r>
      <w:proofErr w:type="spellEnd"/>
      <w:r>
        <w:rPr>
          <w:b/>
          <w:kern w:val="28"/>
          <w:sz w:val="28"/>
          <w:szCs w:val="32"/>
          <w:lang w:val="sv-SE"/>
        </w:rPr>
        <w:t xml:space="preserve"> 1</w:t>
      </w:r>
    </w:p>
    <w:p w14:paraId="027D7410" w14:textId="0ADD9041" w:rsidR="00DD0B5A" w:rsidRDefault="00DD0B5A" w:rsidP="00CC4836">
      <w:pPr>
        <w:jc w:val="right"/>
        <w:rPr>
          <w:b/>
          <w:kern w:val="28"/>
          <w:sz w:val="28"/>
          <w:szCs w:val="32"/>
          <w:lang w:val="sv-SE"/>
        </w:rPr>
      </w:pPr>
      <w:proofErr w:type="spellStart"/>
      <w:r>
        <w:rPr>
          <w:b/>
          <w:kern w:val="28"/>
          <w:sz w:val="28"/>
          <w:szCs w:val="32"/>
          <w:lang w:val="sv-SE"/>
        </w:rPr>
        <w:t>Nama</w:t>
      </w:r>
      <w:proofErr w:type="spellEnd"/>
      <w:r>
        <w:rPr>
          <w:b/>
          <w:kern w:val="28"/>
          <w:sz w:val="28"/>
          <w:szCs w:val="32"/>
          <w:lang w:val="sv-SE"/>
        </w:rPr>
        <w:t xml:space="preserve"> </w:t>
      </w:r>
      <w:proofErr w:type="spellStart"/>
      <w:r>
        <w:rPr>
          <w:b/>
          <w:kern w:val="28"/>
          <w:sz w:val="28"/>
          <w:szCs w:val="32"/>
          <w:lang w:val="sv-SE"/>
        </w:rPr>
        <w:t>Asisten</w:t>
      </w:r>
      <w:proofErr w:type="spellEnd"/>
      <w:r>
        <w:rPr>
          <w:b/>
          <w:kern w:val="28"/>
          <w:sz w:val="28"/>
          <w:szCs w:val="32"/>
          <w:lang w:val="sv-SE"/>
        </w:rPr>
        <w:t xml:space="preserve"> </w:t>
      </w:r>
      <w:proofErr w:type="spellStart"/>
      <w:r>
        <w:rPr>
          <w:b/>
          <w:kern w:val="28"/>
          <w:sz w:val="28"/>
          <w:szCs w:val="32"/>
          <w:lang w:val="sv-SE"/>
        </w:rPr>
        <w:t>Praktikum</w:t>
      </w:r>
      <w:proofErr w:type="spellEnd"/>
      <w:r>
        <w:rPr>
          <w:b/>
          <w:kern w:val="28"/>
          <w:sz w:val="28"/>
          <w:szCs w:val="32"/>
          <w:lang w:val="sv-SE"/>
        </w:rPr>
        <w:t xml:space="preserve"> 2</w:t>
      </w:r>
    </w:p>
    <w:p w14:paraId="19399B13" w14:textId="04693262" w:rsidR="008E2370" w:rsidRDefault="008E2370" w:rsidP="00DD0B5A">
      <w:pPr>
        <w:rPr>
          <w:b/>
          <w:kern w:val="28"/>
          <w:sz w:val="32"/>
          <w:szCs w:val="32"/>
          <w:lang w:val="sv-SE"/>
        </w:rPr>
      </w:pPr>
    </w:p>
    <w:p w14:paraId="6A4109BC" w14:textId="6D438EAD" w:rsidR="001E7649" w:rsidRDefault="001E7649" w:rsidP="00525356">
      <w:pPr>
        <w:jc w:val="right"/>
        <w:rPr>
          <w:b/>
          <w:kern w:val="28"/>
          <w:sz w:val="32"/>
          <w:szCs w:val="32"/>
          <w:lang w:val="sv-SE"/>
        </w:rPr>
      </w:pPr>
    </w:p>
    <w:p w14:paraId="5C1F7146" w14:textId="425FBFDA" w:rsidR="0063144B" w:rsidRDefault="0063144B" w:rsidP="00525356">
      <w:pPr>
        <w:jc w:val="right"/>
        <w:rPr>
          <w:b/>
          <w:kern w:val="28"/>
          <w:sz w:val="32"/>
          <w:szCs w:val="32"/>
          <w:lang w:val="sv-SE"/>
        </w:rPr>
      </w:pPr>
    </w:p>
    <w:p w14:paraId="3D496D8F" w14:textId="0BFE8185" w:rsidR="001E7649" w:rsidRPr="008B61BB" w:rsidRDefault="00CC2DCE" w:rsidP="00CC2DCE">
      <w:pPr>
        <w:ind w:right="-17" w:firstLine="720"/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 xml:space="preserve">       </w:t>
      </w:r>
      <w:r w:rsidR="00AD470E" w:rsidRPr="008B61BB">
        <w:rPr>
          <w:b/>
          <w:kern w:val="28"/>
          <w:sz w:val="28"/>
          <w:szCs w:val="32"/>
          <w:lang w:val="sv-SE"/>
        </w:rPr>
        <w:t xml:space="preserve">Teknik </w:t>
      </w:r>
      <w:proofErr w:type="spellStart"/>
      <w:r w:rsidR="00AD470E" w:rsidRPr="008B61BB">
        <w:rPr>
          <w:b/>
          <w:kern w:val="28"/>
          <w:sz w:val="28"/>
          <w:szCs w:val="32"/>
          <w:lang w:val="sv-SE"/>
        </w:rPr>
        <w:t>Informatika</w:t>
      </w:r>
      <w:proofErr w:type="spellEnd"/>
    </w:p>
    <w:p w14:paraId="44FCECB4" w14:textId="5FEA8D61" w:rsidR="00D76760" w:rsidRPr="008B61BB" w:rsidRDefault="00CC2DCE" w:rsidP="001E7649">
      <w:pPr>
        <w:jc w:val="right"/>
        <w:rPr>
          <w:b/>
          <w:kern w:val="28"/>
          <w:sz w:val="28"/>
          <w:szCs w:val="32"/>
          <w:lang w:val="sv-SE"/>
        </w:rPr>
      </w:pPr>
      <w:proofErr w:type="spellStart"/>
      <w:r>
        <w:rPr>
          <w:b/>
          <w:kern w:val="28"/>
          <w:sz w:val="28"/>
          <w:szCs w:val="32"/>
          <w:lang w:val="sv-SE"/>
        </w:rPr>
        <w:t>Fakultas</w:t>
      </w:r>
      <w:proofErr w:type="spellEnd"/>
      <w:r w:rsidR="00AD470E" w:rsidRPr="008B61BB">
        <w:rPr>
          <w:b/>
          <w:kern w:val="28"/>
          <w:sz w:val="28"/>
          <w:szCs w:val="32"/>
          <w:lang w:val="sv-SE"/>
        </w:rPr>
        <w:t xml:space="preserve"> </w:t>
      </w:r>
      <w:r w:rsidR="00B66BA5" w:rsidRPr="008B61BB">
        <w:rPr>
          <w:b/>
          <w:kern w:val="28"/>
          <w:sz w:val="28"/>
          <w:szCs w:val="32"/>
          <w:lang w:val="sv-SE"/>
        </w:rPr>
        <w:t>Teknologi</w:t>
      </w:r>
      <w:r w:rsidR="008B61BB">
        <w:rPr>
          <w:b/>
          <w:kern w:val="28"/>
          <w:sz w:val="28"/>
          <w:szCs w:val="32"/>
          <w:lang w:val="sv-SE"/>
        </w:rPr>
        <w:t xml:space="preserve"> </w:t>
      </w:r>
      <w:r w:rsidR="00B66BA5" w:rsidRPr="008B61BB">
        <w:rPr>
          <w:b/>
          <w:kern w:val="28"/>
          <w:sz w:val="28"/>
          <w:szCs w:val="32"/>
          <w:lang w:val="sv-SE"/>
        </w:rPr>
        <w:t>Industri</w:t>
      </w:r>
    </w:p>
    <w:p w14:paraId="58C7F217" w14:textId="443EA43F" w:rsidR="00D76760" w:rsidRPr="008B61BB" w:rsidRDefault="00AB707A" w:rsidP="001E7649">
      <w:pPr>
        <w:jc w:val="right"/>
        <w:rPr>
          <w:b/>
          <w:kern w:val="28"/>
          <w:sz w:val="28"/>
          <w:szCs w:val="32"/>
          <w:lang w:val="sv-SE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42689016" wp14:editId="0722CFD4">
            <wp:simplePos x="0" y="0"/>
            <wp:positionH relativeFrom="column">
              <wp:posOffset>-77107</wp:posOffset>
            </wp:positionH>
            <wp:positionV relativeFrom="paragraph">
              <wp:posOffset>113582</wp:posOffset>
            </wp:positionV>
            <wp:extent cx="740229" cy="895619"/>
            <wp:effectExtent l="0" t="0" r="0" b="0"/>
            <wp:wrapNone/>
            <wp:docPr id="438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logo ip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229" cy="89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760" w:rsidRPr="008B61BB">
        <w:rPr>
          <w:b/>
          <w:kern w:val="28"/>
          <w:sz w:val="28"/>
          <w:szCs w:val="32"/>
          <w:lang w:val="sv-SE"/>
        </w:rPr>
        <w:t xml:space="preserve">Institut </w:t>
      </w:r>
      <w:r w:rsidR="00B66BA5" w:rsidRPr="008B61BB">
        <w:rPr>
          <w:b/>
          <w:kern w:val="28"/>
          <w:sz w:val="28"/>
          <w:szCs w:val="32"/>
          <w:lang w:val="sv-SE"/>
        </w:rPr>
        <w:t xml:space="preserve">Teknologi </w:t>
      </w:r>
      <w:proofErr w:type="spellStart"/>
      <w:r w:rsidR="00B66BA5" w:rsidRPr="008B61BB">
        <w:rPr>
          <w:b/>
          <w:kern w:val="28"/>
          <w:sz w:val="28"/>
          <w:szCs w:val="32"/>
          <w:lang w:val="sv-SE"/>
        </w:rPr>
        <w:t>Sumatera</w:t>
      </w:r>
      <w:proofErr w:type="spellEnd"/>
    </w:p>
    <w:p w14:paraId="099F3FCA" w14:textId="5085B35B" w:rsidR="00D76760" w:rsidRPr="008B61BB" w:rsidRDefault="00AB707A" w:rsidP="001E7649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noProof/>
          <w:kern w:val="28"/>
          <w:sz w:val="28"/>
          <w:szCs w:val="32"/>
          <w:lang w:val="sv-SE"/>
        </w:rPr>
        <w:drawing>
          <wp:anchor distT="0" distB="0" distL="114300" distR="114300" simplePos="0" relativeHeight="251659264" behindDoc="0" locked="0" layoutInCell="1" allowOverlap="1" wp14:anchorId="1C4076A4" wp14:editId="16E0E737">
            <wp:simplePos x="0" y="0"/>
            <wp:positionH relativeFrom="column">
              <wp:posOffset>2624183</wp:posOffset>
            </wp:positionH>
            <wp:positionV relativeFrom="paragraph">
              <wp:posOffset>261620</wp:posOffset>
            </wp:positionV>
            <wp:extent cx="2069279" cy="583474"/>
            <wp:effectExtent l="0" t="0" r="1270" b="1270"/>
            <wp:wrapNone/>
            <wp:docPr id="1064591652" name="Picture 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91652" name="Picture 3" descr="A black text on a white background&#10;&#10;Description automatically generated"/>
                    <pic:cNvPicPr/>
                  </pic:nvPicPr>
                  <pic:blipFill rotWithShape="1">
                    <a:blip r:embed="rId9"/>
                    <a:srcRect l="7208" r="10563"/>
                    <a:stretch/>
                  </pic:blipFill>
                  <pic:spPr bwMode="auto">
                    <a:xfrm>
                      <a:off x="0" y="0"/>
                      <a:ext cx="2069279" cy="583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kern w:val="28"/>
          <w:sz w:val="28"/>
          <w:szCs w:val="32"/>
          <w:lang w:val="sv-SE"/>
        </w:rPr>
        <w:drawing>
          <wp:anchor distT="0" distB="0" distL="114300" distR="114300" simplePos="0" relativeHeight="251658240" behindDoc="0" locked="0" layoutInCell="1" allowOverlap="1" wp14:anchorId="51DF4136" wp14:editId="223BDAA7">
            <wp:simplePos x="0" y="0"/>
            <wp:positionH relativeFrom="column">
              <wp:posOffset>949688</wp:posOffset>
            </wp:positionH>
            <wp:positionV relativeFrom="paragraph">
              <wp:posOffset>313690</wp:posOffset>
            </wp:positionV>
            <wp:extent cx="1453537" cy="470262"/>
            <wp:effectExtent l="0" t="0" r="0" b="0"/>
            <wp:wrapNone/>
            <wp:docPr id="70120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0970" name="Picture 701209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3537" cy="470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kern w:val="28"/>
          <w:sz w:val="28"/>
          <w:szCs w:val="32"/>
          <w:lang w:val="sv-SE"/>
        </w:rPr>
        <w:t>September</w:t>
      </w:r>
      <w:r w:rsidR="005F06E4">
        <w:rPr>
          <w:b/>
          <w:kern w:val="28"/>
          <w:sz w:val="28"/>
          <w:szCs w:val="32"/>
          <w:lang w:val="sv-SE"/>
        </w:rPr>
        <w:t xml:space="preserve"> </w:t>
      </w:r>
      <w:r w:rsidR="000147C1">
        <w:rPr>
          <w:b/>
          <w:kern w:val="28"/>
          <w:sz w:val="28"/>
          <w:szCs w:val="32"/>
          <w:lang w:val="sv-SE"/>
        </w:rPr>
        <w:t>202</w:t>
      </w:r>
      <w:r w:rsidR="007121C8">
        <w:rPr>
          <w:b/>
          <w:kern w:val="28"/>
          <w:sz w:val="28"/>
          <w:szCs w:val="32"/>
          <w:lang w:val="sv-SE"/>
        </w:rPr>
        <w:t>6</w:t>
      </w:r>
    </w:p>
    <w:p w14:paraId="3D5EDD48" w14:textId="77777777" w:rsidR="00D76760" w:rsidRPr="008B61BB" w:rsidRDefault="00D76760" w:rsidP="00D76760">
      <w:pPr>
        <w:jc w:val="center"/>
        <w:rPr>
          <w:b/>
          <w:kern w:val="28"/>
          <w:sz w:val="28"/>
          <w:szCs w:val="32"/>
          <w:lang w:val="sv-SE"/>
        </w:rPr>
        <w:sectPr w:rsidR="00D76760" w:rsidRPr="008B61BB" w:rsidSect="00657C9F">
          <w:footerReference w:type="default" r:id="rId11"/>
          <w:pgSz w:w="9979" w:h="14175" w:code="1"/>
          <w:pgMar w:top="958" w:right="958" w:bottom="958" w:left="958" w:header="0" w:footer="0" w:gutter="0"/>
          <w:pgNumType w:start="0"/>
          <w:cols w:space="720"/>
          <w:titlePg/>
          <w:docGrid w:linePitch="360"/>
        </w:sectPr>
      </w:pPr>
    </w:p>
    <w:p w14:paraId="2ABC534F" w14:textId="0E23CD5A" w:rsidR="00613A41" w:rsidRDefault="00AB707A" w:rsidP="00613A41">
      <w:pPr>
        <w:pStyle w:val="Subtitle"/>
        <w:spacing w:before="1320"/>
      </w:pPr>
      <w:r>
        <w:lastRenderedPageBreak/>
        <w:t>Fakultas</w:t>
      </w:r>
      <w:r w:rsidR="0045343A" w:rsidRPr="0023273A">
        <w:t xml:space="preserve"> </w:t>
      </w:r>
      <w:r w:rsidR="00B66BA5">
        <w:t>teknologi industri</w:t>
      </w:r>
    </w:p>
    <w:p w14:paraId="7B5BF622" w14:textId="612DF3FF" w:rsidR="0045343A" w:rsidRPr="0023273A" w:rsidRDefault="00B66BA5" w:rsidP="00613A41">
      <w:pPr>
        <w:pStyle w:val="Subtitle"/>
        <w:spacing w:before="120" w:after="720"/>
      </w:pPr>
      <w:r>
        <w:t xml:space="preserve">itera </w:t>
      </w:r>
      <w:r w:rsidR="000147C1">
        <w:t>202</w:t>
      </w:r>
      <w:r w:rsidR="007121C8">
        <w:t>6</w:t>
      </w:r>
    </w:p>
    <w:p w14:paraId="11FE7489" w14:textId="2354577C" w:rsidR="0045343A" w:rsidRPr="0023273A" w:rsidRDefault="0045343A" w:rsidP="0045343A">
      <w:pPr>
        <w:pStyle w:val="Title"/>
        <w:spacing w:after="2760"/>
      </w:pPr>
      <w:r w:rsidRPr="000D1622">
        <w:rPr>
          <w:rFonts w:ascii="Garamond" w:hAnsi="Garamond"/>
          <w:color w:val="auto"/>
          <w:spacing w:val="-60"/>
          <w:kern w:val="0"/>
          <w:sz w:val="72"/>
          <w:szCs w:val="72"/>
          <w:lang w:val="sv-SE"/>
        </w:rPr>
        <w:t xml:space="preserve"> </w:t>
      </w:r>
      <w:proofErr w:type="spellStart"/>
      <w:r w:rsidR="00E93115">
        <w:rPr>
          <w:lang w:val="sv-SE"/>
        </w:rPr>
        <w:t>Judul</w:t>
      </w:r>
      <w:proofErr w:type="spellEnd"/>
      <w:r w:rsidR="00E93115">
        <w:rPr>
          <w:lang w:val="sv-SE"/>
        </w:rPr>
        <w:t xml:space="preserve"> </w:t>
      </w:r>
      <w:proofErr w:type="spellStart"/>
      <w:r w:rsidR="00E93115">
        <w:rPr>
          <w:lang w:val="sv-SE"/>
        </w:rPr>
        <w:t>Praktikum</w:t>
      </w:r>
      <w:proofErr w:type="spellEnd"/>
    </w:p>
    <w:p w14:paraId="7698205E" w14:textId="14053A18" w:rsidR="00A61600" w:rsidRDefault="00A61600" w:rsidP="00A61600">
      <w:pPr>
        <w:pStyle w:val="ReturnAddress"/>
        <w:rPr>
          <w:b/>
        </w:rPr>
      </w:pPr>
      <w:r>
        <w:rPr>
          <w:b/>
        </w:rPr>
        <w:t xml:space="preserve">Nama </w:t>
      </w:r>
      <w:proofErr w:type="spellStart"/>
      <w:r>
        <w:rPr>
          <w:b/>
        </w:rPr>
        <w:t>anggota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kelompok</w:t>
      </w:r>
      <w:proofErr w:type="spellEnd"/>
      <w:r>
        <w:rPr>
          <w:b/>
        </w:rPr>
        <w:t xml:space="preserve">: </w:t>
      </w:r>
    </w:p>
    <w:p w14:paraId="05753006" w14:textId="230AF650" w:rsidR="00A61600" w:rsidRDefault="00A61600" w:rsidP="00A61600">
      <w:pPr>
        <w:pStyle w:val="ReturnAddress"/>
        <w:rPr>
          <w:b/>
        </w:rPr>
      </w:pPr>
      <w:r>
        <w:rPr>
          <w:b/>
        </w:rPr>
        <w:t xml:space="preserve">Nama </w:t>
      </w:r>
      <w:proofErr w:type="spellStart"/>
      <w:r>
        <w:rPr>
          <w:b/>
        </w:rPr>
        <w:t>Mahasiswa</w:t>
      </w:r>
      <w:proofErr w:type="spellEnd"/>
      <w:r>
        <w:rPr>
          <w:b/>
        </w:rPr>
        <w:t xml:space="preserve"> (NIM)</w:t>
      </w:r>
    </w:p>
    <w:p w14:paraId="7BC01770" w14:textId="77777777" w:rsidR="00A61600" w:rsidRDefault="00A61600" w:rsidP="00A61600">
      <w:pPr>
        <w:pStyle w:val="ReturnAddress"/>
        <w:rPr>
          <w:b/>
        </w:rPr>
      </w:pPr>
      <w:r>
        <w:rPr>
          <w:b/>
        </w:rPr>
        <w:t xml:space="preserve">Nama </w:t>
      </w:r>
      <w:proofErr w:type="spellStart"/>
      <w:r>
        <w:rPr>
          <w:b/>
        </w:rPr>
        <w:t>Mahasiswa</w:t>
      </w:r>
      <w:proofErr w:type="spellEnd"/>
      <w:r>
        <w:rPr>
          <w:b/>
        </w:rPr>
        <w:t xml:space="preserve"> (NIM)</w:t>
      </w:r>
    </w:p>
    <w:p w14:paraId="789994BF" w14:textId="77777777" w:rsidR="00A61600" w:rsidRDefault="00A61600" w:rsidP="00A61600">
      <w:pPr>
        <w:pStyle w:val="ReturnAddress"/>
        <w:rPr>
          <w:b/>
        </w:rPr>
      </w:pPr>
      <w:r>
        <w:rPr>
          <w:b/>
        </w:rPr>
        <w:t xml:space="preserve">Nama </w:t>
      </w:r>
      <w:proofErr w:type="spellStart"/>
      <w:r>
        <w:rPr>
          <w:b/>
        </w:rPr>
        <w:t>Mahasiswa</w:t>
      </w:r>
      <w:proofErr w:type="spellEnd"/>
      <w:r>
        <w:rPr>
          <w:b/>
        </w:rPr>
        <w:t xml:space="preserve"> (NIM)</w:t>
      </w:r>
    </w:p>
    <w:p w14:paraId="36EC5C66" w14:textId="77777777" w:rsidR="00A61600" w:rsidRDefault="00A61600" w:rsidP="00A61600">
      <w:pPr>
        <w:pStyle w:val="ReturnAddress"/>
        <w:rPr>
          <w:b/>
        </w:rPr>
      </w:pPr>
      <w:r>
        <w:rPr>
          <w:b/>
        </w:rPr>
        <w:t xml:space="preserve">Nama </w:t>
      </w:r>
      <w:proofErr w:type="spellStart"/>
      <w:r>
        <w:rPr>
          <w:b/>
        </w:rPr>
        <w:t>Mahasiswa</w:t>
      </w:r>
      <w:proofErr w:type="spellEnd"/>
      <w:r>
        <w:rPr>
          <w:b/>
        </w:rPr>
        <w:t xml:space="preserve"> (NIM)</w:t>
      </w:r>
    </w:p>
    <w:p w14:paraId="00BEEAC2" w14:textId="77777777" w:rsidR="00A61600" w:rsidRDefault="00A61600" w:rsidP="00A61600">
      <w:pPr>
        <w:pStyle w:val="ReturnAddress"/>
        <w:rPr>
          <w:b/>
        </w:rPr>
      </w:pPr>
      <w:r>
        <w:rPr>
          <w:b/>
        </w:rPr>
        <w:t xml:space="preserve">Nama </w:t>
      </w:r>
      <w:proofErr w:type="spellStart"/>
      <w:r>
        <w:rPr>
          <w:b/>
        </w:rPr>
        <w:t>Mahasiswa</w:t>
      </w:r>
      <w:proofErr w:type="spellEnd"/>
      <w:r>
        <w:rPr>
          <w:b/>
        </w:rPr>
        <w:t xml:space="preserve"> (NIM)</w:t>
      </w:r>
    </w:p>
    <w:p w14:paraId="3740CC26" w14:textId="77777777" w:rsidR="00A61600" w:rsidRDefault="00A61600" w:rsidP="00A61600">
      <w:pPr>
        <w:pStyle w:val="ReturnAddress"/>
        <w:rPr>
          <w:b/>
        </w:rPr>
      </w:pPr>
      <w:r>
        <w:rPr>
          <w:b/>
        </w:rPr>
        <w:t xml:space="preserve">Nama </w:t>
      </w:r>
      <w:proofErr w:type="spellStart"/>
      <w:r>
        <w:rPr>
          <w:b/>
        </w:rPr>
        <w:t>Mahasiswa</w:t>
      </w:r>
      <w:proofErr w:type="spellEnd"/>
      <w:r>
        <w:rPr>
          <w:b/>
        </w:rPr>
        <w:t xml:space="preserve"> (NIM)</w:t>
      </w:r>
    </w:p>
    <w:p w14:paraId="006F1ED7" w14:textId="77777777" w:rsidR="00A61600" w:rsidRDefault="00A61600" w:rsidP="00A61600">
      <w:pPr>
        <w:pStyle w:val="ReturnAddress"/>
        <w:rPr>
          <w:b/>
        </w:rPr>
      </w:pPr>
      <w:r>
        <w:rPr>
          <w:b/>
        </w:rPr>
        <w:t xml:space="preserve">Nama </w:t>
      </w:r>
      <w:proofErr w:type="spellStart"/>
      <w:r>
        <w:rPr>
          <w:b/>
        </w:rPr>
        <w:t>Mahasiswa</w:t>
      </w:r>
      <w:proofErr w:type="spellEnd"/>
      <w:r>
        <w:rPr>
          <w:b/>
        </w:rPr>
        <w:t xml:space="preserve"> (NIM)</w:t>
      </w:r>
    </w:p>
    <w:p w14:paraId="74F36EAB" w14:textId="7BF1EE4D" w:rsidR="00A61600" w:rsidRPr="00A61600" w:rsidRDefault="00A61600" w:rsidP="00A61600">
      <w:pPr>
        <w:pStyle w:val="ReturnAddress"/>
        <w:rPr>
          <w:b/>
        </w:rPr>
      </w:pPr>
      <w:r>
        <w:rPr>
          <w:b/>
        </w:rPr>
        <w:t xml:space="preserve">Nama </w:t>
      </w:r>
      <w:proofErr w:type="spellStart"/>
      <w:r>
        <w:rPr>
          <w:b/>
        </w:rPr>
        <w:t>Mahasiswa</w:t>
      </w:r>
      <w:proofErr w:type="spellEnd"/>
      <w:r>
        <w:rPr>
          <w:b/>
        </w:rPr>
        <w:t xml:space="preserve"> (NIM)</w:t>
      </w:r>
    </w:p>
    <w:p w14:paraId="5B35B9E8" w14:textId="1DC6F6B6" w:rsidR="00DC51DA" w:rsidRDefault="00186609" w:rsidP="0045343A">
      <w:pPr>
        <w:pStyle w:val="ReturnAddress"/>
        <w:rPr>
          <w:b/>
        </w:rPr>
      </w:pPr>
      <w:r>
        <w:rPr>
          <w:b/>
        </w:rPr>
        <w:t xml:space="preserve">Nama </w:t>
      </w:r>
      <w:proofErr w:type="spellStart"/>
      <w:r>
        <w:rPr>
          <w:b/>
        </w:rPr>
        <w:t>Mahasiswa</w:t>
      </w:r>
      <w:proofErr w:type="spellEnd"/>
      <w:r w:rsidR="00DC51DA">
        <w:rPr>
          <w:b/>
        </w:rPr>
        <w:t xml:space="preserve"> (</w:t>
      </w:r>
      <w:r>
        <w:rPr>
          <w:b/>
        </w:rPr>
        <w:t>NIM</w:t>
      </w:r>
      <w:r w:rsidR="00DC51DA">
        <w:rPr>
          <w:b/>
        </w:rPr>
        <w:t>)</w:t>
      </w:r>
    </w:p>
    <w:p w14:paraId="280AA091" w14:textId="77777777" w:rsidR="00511410" w:rsidRDefault="00511410" w:rsidP="0045343A">
      <w:pPr>
        <w:pStyle w:val="ReturnAddress"/>
        <w:rPr>
          <w:b/>
        </w:rPr>
      </w:pPr>
    </w:p>
    <w:p w14:paraId="1DCCF84F" w14:textId="51BF1728" w:rsidR="00DC51DA" w:rsidRDefault="00511410" w:rsidP="00101450">
      <w:pPr>
        <w:pStyle w:val="ReturnAddress"/>
        <w:rPr>
          <w:b/>
        </w:rPr>
      </w:pPr>
      <w:r>
        <w:rPr>
          <w:b/>
        </w:rPr>
        <w:t xml:space="preserve">Jika </w:t>
      </w:r>
      <w:proofErr w:type="spellStart"/>
      <w:r>
        <w:rPr>
          <w:b/>
        </w:rPr>
        <w:t>tugas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individu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cukup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tulis</w:t>
      </w:r>
      <w:proofErr w:type="spellEnd"/>
      <w:r>
        <w:rPr>
          <w:b/>
        </w:rPr>
        <w:t xml:space="preserve"> nama dan nim </w:t>
      </w:r>
      <w:proofErr w:type="spellStart"/>
      <w:r>
        <w:rPr>
          <w:b/>
        </w:rPr>
        <w:t>saja</w:t>
      </w:r>
      <w:proofErr w:type="spellEnd"/>
    </w:p>
    <w:p w14:paraId="5B1E2BE3" w14:textId="77777777" w:rsidR="00DC51DA" w:rsidRDefault="00DC51DA" w:rsidP="0045343A">
      <w:pPr>
        <w:pStyle w:val="ReturnAddress"/>
        <w:rPr>
          <w:b/>
        </w:rPr>
      </w:pPr>
    </w:p>
    <w:p w14:paraId="17F0626D" w14:textId="77777777" w:rsidR="00511410" w:rsidRPr="00295A9E" w:rsidRDefault="00511410" w:rsidP="0045343A">
      <w:pPr>
        <w:pStyle w:val="ReturnAddress"/>
        <w:rPr>
          <w:b/>
        </w:rPr>
      </w:pPr>
    </w:p>
    <w:p w14:paraId="688F83BD" w14:textId="526979B4" w:rsidR="0045343A" w:rsidRDefault="00B66BA5" w:rsidP="0045343A">
      <w:pPr>
        <w:pStyle w:val="ReturnAddress"/>
      </w:pPr>
      <w:r>
        <w:t>ITERA</w:t>
      </w:r>
      <w:r w:rsidR="0045343A" w:rsidRPr="00253B17">
        <w:t xml:space="preserve"> Laboratory</w:t>
      </w:r>
    </w:p>
    <w:p w14:paraId="245066BD" w14:textId="3B821E7A" w:rsidR="00B66BA5" w:rsidRPr="00253B17" w:rsidRDefault="00B66BA5" w:rsidP="0045343A">
      <w:pPr>
        <w:pStyle w:val="ReturnAddress"/>
      </w:pPr>
      <w:r>
        <w:t xml:space="preserve">Program Studi Teknik </w:t>
      </w:r>
      <w:proofErr w:type="spellStart"/>
      <w:r>
        <w:t>Informatika</w:t>
      </w:r>
      <w:proofErr w:type="spellEnd"/>
    </w:p>
    <w:p w14:paraId="2BC3BE02" w14:textId="2CA66650" w:rsidR="00657C9F" w:rsidRDefault="0023062A" w:rsidP="0045343A">
      <w:pPr>
        <w:pStyle w:val="ReturnAddress"/>
      </w:pPr>
      <w:proofErr w:type="spellStart"/>
      <w:r>
        <w:t>Fakultas</w:t>
      </w:r>
      <w:proofErr w:type="spellEnd"/>
      <w:r w:rsidR="00B66BA5" w:rsidRPr="0023273A">
        <w:t xml:space="preserve"> </w:t>
      </w:r>
      <w:proofErr w:type="spellStart"/>
      <w:r w:rsidR="00B66BA5">
        <w:t>Teknologi</w:t>
      </w:r>
      <w:proofErr w:type="spellEnd"/>
      <w:r w:rsidR="00B66BA5">
        <w:t xml:space="preserve"> Industri</w:t>
      </w:r>
      <w:r w:rsidR="0045343A" w:rsidRPr="0023273A">
        <w:t xml:space="preserve"> </w:t>
      </w:r>
    </w:p>
    <w:p w14:paraId="64BDCFDD" w14:textId="3B057CC3" w:rsidR="0045343A" w:rsidRPr="0023273A" w:rsidRDefault="00B66BA5" w:rsidP="0045343A">
      <w:pPr>
        <w:pStyle w:val="ReturnAddress"/>
      </w:pPr>
      <w:proofErr w:type="spellStart"/>
      <w:r>
        <w:t>I</w:t>
      </w:r>
      <w:r w:rsidR="00657C9F">
        <w:t>nstitut</w:t>
      </w:r>
      <w:proofErr w:type="spellEnd"/>
      <w:r w:rsidR="00657C9F">
        <w:t xml:space="preserve"> </w:t>
      </w:r>
      <w:proofErr w:type="spellStart"/>
      <w:r>
        <w:t>T</w:t>
      </w:r>
      <w:r w:rsidR="00657C9F">
        <w:t>eknologi</w:t>
      </w:r>
      <w:proofErr w:type="spellEnd"/>
      <w:r w:rsidR="00657C9F">
        <w:t xml:space="preserve"> Sumatera</w:t>
      </w:r>
    </w:p>
    <w:p w14:paraId="60DC38D6" w14:textId="77777777" w:rsidR="0045343A" w:rsidRDefault="0045343A" w:rsidP="0045343A">
      <w:pPr>
        <w:pStyle w:val="ReturnAddress"/>
      </w:pPr>
    </w:p>
    <w:p w14:paraId="7B7D44A0" w14:textId="5F4204FA" w:rsidR="0045343A" w:rsidRPr="0023273A" w:rsidRDefault="0045343A" w:rsidP="0045343A">
      <w:pPr>
        <w:pStyle w:val="ReturnAddress"/>
      </w:pPr>
      <w:r w:rsidRPr="0023273A">
        <w:t xml:space="preserve">Jl. </w:t>
      </w:r>
      <w:proofErr w:type="spellStart"/>
      <w:r w:rsidR="00B66BA5">
        <w:t>Terusan</w:t>
      </w:r>
      <w:proofErr w:type="spellEnd"/>
      <w:r w:rsidR="00B66BA5">
        <w:t xml:space="preserve"> Ryacudu, Desa Way Hui, </w:t>
      </w:r>
      <w:proofErr w:type="spellStart"/>
      <w:r w:rsidR="00B66BA5">
        <w:t>Kecamatan</w:t>
      </w:r>
      <w:proofErr w:type="spellEnd"/>
      <w:r w:rsidR="00B66BA5">
        <w:t xml:space="preserve"> Jati Agung, </w:t>
      </w:r>
    </w:p>
    <w:p w14:paraId="0FBEBAFE" w14:textId="640735E9" w:rsidR="0045343A" w:rsidRPr="0023273A" w:rsidRDefault="00B66BA5" w:rsidP="0045343A">
      <w:pPr>
        <w:pStyle w:val="ReturnAddress"/>
      </w:pPr>
      <w:r>
        <w:t>Lampung Selatan</w:t>
      </w:r>
      <w:r w:rsidRPr="0023273A">
        <w:t xml:space="preserve"> </w:t>
      </w:r>
      <w:r w:rsidR="0045343A" w:rsidRPr="0023273A">
        <w:t xml:space="preserve">– </w:t>
      </w:r>
      <w:r>
        <w:t>Lampung</w:t>
      </w:r>
      <w:r w:rsidR="0045343A" w:rsidRPr="0023273A">
        <w:t xml:space="preserve"> </w:t>
      </w:r>
      <w:r>
        <w:t>35365</w:t>
      </w:r>
    </w:p>
    <w:p w14:paraId="23186855" w14:textId="0907EEC1" w:rsidR="0045343A" w:rsidRPr="0023273A" w:rsidRDefault="0045343A" w:rsidP="0045343A">
      <w:pPr>
        <w:pStyle w:val="ReturnAddress"/>
      </w:pPr>
      <w:r w:rsidRPr="0023273A">
        <w:t>Telp. +62-</w:t>
      </w:r>
      <w:r w:rsidR="00B66BA5">
        <w:t>72</w:t>
      </w:r>
      <w:r w:rsidRPr="0023273A">
        <w:t>1-</w:t>
      </w:r>
      <w:r>
        <w:t>8</w:t>
      </w:r>
      <w:r w:rsidR="00B66BA5">
        <w:t>030188</w:t>
      </w:r>
      <w:r w:rsidRPr="0023273A">
        <w:t xml:space="preserve">; </w:t>
      </w:r>
      <w:r>
        <w:t>8</w:t>
      </w:r>
      <w:r w:rsidR="00B66BA5">
        <w:t>030189</w:t>
      </w:r>
    </w:p>
    <w:p w14:paraId="457CA8C9" w14:textId="77777777" w:rsidR="00CF1358" w:rsidRDefault="00B66BA5" w:rsidP="00511410">
      <w:pPr>
        <w:pStyle w:val="ReturnAddress"/>
        <w:jc w:val="left"/>
        <w:rPr>
          <w:lang w:val="sv-SE"/>
        </w:rPr>
      </w:pPr>
      <w:r>
        <w:lastRenderedPageBreak/>
        <w:t xml:space="preserve"> </w:t>
      </w:r>
      <w:r w:rsidR="008C131C">
        <w:rPr>
          <w:lang w:val="sv-SE"/>
        </w:rPr>
        <w:t xml:space="preserve"> </w:t>
      </w:r>
    </w:p>
    <w:p w14:paraId="047A68FC" w14:textId="76B7BB46" w:rsidR="008B5C0C" w:rsidRPr="00F3255E" w:rsidRDefault="00511410" w:rsidP="00F55534">
      <w:pPr>
        <w:pStyle w:val="ReturnAddress"/>
        <w:rPr>
          <w:b/>
          <w:bCs/>
          <w:sz w:val="30"/>
        </w:rPr>
      </w:pPr>
      <w:proofErr w:type="spellStart"/>
      <w:r>
        <w:rPr>
          <w:b/>
          <w:bCs/>
          <w:sz w:val="30"/>
        </w:rPr>
        <w:t>Judul</w:t>
      </w:r>
      <w:proofErr w:type="spellEnd"/>
      <w:r>
        <w:rPr>
          <w:b/>
          <w:bCs/>
          <w:sz w:val="30"/>
        </w:rPr>
        <w:t xml:space="preserve"> Praktikum</w:t>
      </w:r>
    </w:p>
    <w:p w14:paraId="317D99F3" w14:textId="77777777" w:rsidR="00440B0E" w:rsidRPr="00DC51DA" w:rsidRDefault="00440B0E" w:rsidP="00F55534">
      <w:pPr>
        <w:pStyle w:val="ReturnAddress"/>
        <w:rPr>
          <w:sz w:val="30"/>
        </w:rPr>
      </w:pPr>
    </w:p>
    <w:tbl>
      <w:tblPr>
        <w:tblW w:w="7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7114"/>
      </w:tblGrid>
      <w:tr w:rsidR="008B5C0C" w:rsidRPr="00851918" w14:paraId="5149502C" w14:textId="77777777" w:rsidTr="00657C9F">
        <w:trPr>
          <w:trHeight w:val="2367"/>
        </w:trPr>
        <w:tc>
          <w:tcPr>
            <w:tcW w:w="7114" w:type="dxa"/>
          </w:tcPr>
          <w:p w14:paraId="0E7A9556" w14:textId="3868D071" w:rsidR="008B5C0C" w:rsidRDefault="005B10E0" w:rsidP="00B725DD">
            <w:pPr>
              <w:pStyle w:val="Heading2b"/>
              <w:rPr>
                <w:bCs/>
              </w:rPr>
            </w:pPr>
            <w:proofErr w:type="spellStart"/>
            <w:r>
              <w:rPr>
                <w:bCs/>
              </w:rPr>
              <w:t>Rangkuman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praktikum</w:t>
            </w:r>
            <w:proofErr w:type="spellEnd"/>
          </w:p>
          <w:p w14:paraId="3C527716" w14:textId="166E107C" w:rsidR="005B10E0" w:rsidRPr="00E81B96" w:rsidRDefault="005B10E0" w:rsidP="00B725DD">
            <w:pPr>
              <w:pStyle w:val="Heading2b"/>
              <w:rPr>
                <w:bCs/>
                <w:sz w:val="20"/>
                <w:szCs w:val="16"/>
              </w:rPr>
            </w:pPr>
            <w:proofErr w:type="spellStart"/>
            <w:r w:rsidRPr="00E81B96">
              <w:rPr>
                <w:bCs/>
                <w:sz w:val="20"/>
                <w:szCs w:val="16"/>
              </w:rPr>
              <w:t>Poin-poin</w:t>
            </w:r>
            <w:proofErr w:type="spellEnd"/>
            <w:r w:rsidRPr="00E81B96">
              <w:rPr>
                <w:bCs/>
                <w:sz w:val="20"/>
                <w:szCs w:val="16"/>
              </w:rPr>
              <w:t xml:space="preserve"> </w:t>
            </w:r>
            <w:proofErr w:type="spellStart"/>
            <w:r w:rsidRPr="00E81B96">
              <w:rPr>
                <w:bCs/>
                <w:sz w:val="20"/>
                <w:szCs w:val="16"/>
              </w:rPr>
              <w:t>utama</w:t>
            </w:r>
            <w:proofErr w:type="spellEnd"/>
            <w:r w:rsidRPr="00E81B96">
              <w:rPr>
                <w:bCs/>
                <w:sz w:val="20"/>
                <w:szCs w:val="16"/>
              </w:rPr>
              <w:t xml:space="preserve"> yang </w:t>
            </w:r>
            <w:proofErr w:type="spellStart"/>
            <w:r w:rsidRPr="00E81B96">
              <w:rPr>
                <w:bCs/>
                <w:sz w:val="20"/>
                <w:szCs w:val="16"/>
              </w:rPr>
              <w:t>anda</w:t>
            </w:r>
            <w:proofErr w:type="spellEnd"/>
            <w:r w:rsidRPr="00E81B96">
              <w:rPr>
                <w:bCs/>
                <w:sz w:val="20"/>
                <w:szCs w:val="16"/>
              </w:rPr>
              <w:t xml:space="preserve"> </w:t>
            </w:r>
            <w:proofErr w:type="spellStart"/>
            <w:r w:rsidRPr="00E81B96">
              <w:rPr>
                <w:bCs/>
                <w:sz w:val="20"/>
                <w:szCs w:val="16"/>
              </w:rPr>
              <w:t>ketahui</w:t>
            </w:r>
            <w:proofErr w:type="spellEnd"/>
            <w:r w:rsidRPr="00E81B96">
              <w:rPr>
                <w:bCs/>
                <w:sz w:val="20"/>
                <w:szCs w:val="16"/>
              </w:rPr>
              <w:t xml:space="preserve"> </w:t>
            </w:r>
            <w:proofErr w:type="spellStart"/>
            <w:r w:rsidRPr="00E81B96">
              <w:rPr>
                <w:bCs/>
                <w:sz w:val="20"/>
                <w:szCs w:val="16"/>
              </w:rPr>
              <w:t>selama</w:t>
            </w:r>
            <w:proofErr w:type="spellEnd"/>
            <w:r w:rsidRPr="00E81B96">
              <w:rPr>
                <w:bCs/>
                <w:sz w:val="20"/>
                <w:szCs w:val="16"/>
              </w:rPr>
              <w:t xml:space="preserve"> </w:t>
            </w:r>
            <w:proofErr w:type="spellStart"/>
            <w:r w:rsidRPr="00E81B96">
              <w:rPr>
                <w:bCs/>
                <w:sz w:val="20"/>
                <w:szCs w:val="16"/>
              </w:rPr>
              <w:t>praktikum</w:t>
            </w:r>
            <w:proofErr w:type="spellEnd"/>
            <w:r w:rsidR="00E81B96" w:rsidRPr="00E81B96">
              <w:rPr>
                <w:bCs/>
                <w:sz w:val="20"/>
                <w:szCs w:val="16"/>
              </w:rPr>
              <w:t xml:space="preserve"> </w:t>
            </w:r>
            <w:proofErr w:type="spellStart"/>
            <w:r w:rsidR="00E81B96" w:rsidRPr="00E81B96">
              <w:rPr>
                <w:bCs/>
                <w:sz w:val="20"/>
                <w:szCs w:val="16"/>
              </w:rPr>
              <w:t>adalah</w:t>
            </w:r>
            <w:proofErr w:type="spellEnd"/>
            <w:r w:rsidR="00E81B96" w:rsidRPr="00E81B96">
              <w:rPr>
                <w:bCs/>
                <w:sz w:val="20"/>
                <w:szCs w:val="16"/>
              </w:rPr>
              <w:t>:</w:t>
            </w:r>
            <w:r w:rsidRPr="00E81B96">
              <w:rPr>
                <w:bCs/>
                <w:sz w:val="20"/>
                <w:szCs w:val="16"/>
              </w:rPr>
              <w:t xml:space="preserve"> </w:t>
            </w:r>
          </w:p>
          <w:p w14:paraId="3C2B632E" w14:textId="77777777" w:rsidR="00E81B96" w:rsidRPr="00DC51DA" w:rsidRDefault="00E81B96" w:rsidP="00E81B96">
            <w:pPr>
              <w:pStyle w:val="hsrkomList2"/>
              <w:numPr>
                <w:ilvl w:val="0"/>
                <w:numId w:val="3"/>
              </w:numPr>
              <w:spacing w:line="240" w:lineRule="auto"/>
              <w:rPr>
                <w:bCs/>
                <w:sz w:val="20"/>
                <w:szCs w:val="24"/>
              </w:rPr>
            </w:pPr>
            <w:r>
              <w:rPr>
                <w:bCs/>
                <w:sz w:val="20"/>
                <w:szCs w:val="24"/>
              </w:rPr>
              <w:t>……………………………………………………………………..</w:t>
            </w:r>
          </w:p>
          <w:p w14:paraId="0FBFBDDE" w14:textId="342499B6" w:rsidR="008B5C0C" w:rsidRPr="00E81B96" w:rsidRDefault="00E81B96" w:rsidP="00E81B96">
            <w:pPr>
              <w:pStyle w:val="hsrkomList2"/>
              <w:numPr>
                <w:ilvl w:val="0"/>
                <w:numId w:val="3"/>
              </w:numPr>
              <w:spacing w:line="240" w:lineRule="auto"/>
              <w:rPr>
                <w:bCs/>
                <w:sz w:val="20"/>
                <w:szCs w:val="24"/>
              </w:rPr>
            </w:pPr>
            <w:r>
              <w:rPr>
                <w:bCs/>
                <w:sz w:val="20"/>
                <w:szCs w:val="24"/>
              </w:rPr>
              <w:t>……………………………………………………………………..</w:t>
            </w:r>
          </w:p>
          <w:p w14:paraId="49E394E9" w14:textId="1C59018F" w:rsidR="008B5C0C" w:rsidRPr="00E81B96" w:rsidRDefault="00E81B96" w:rsidP="00E81B96">
            <w:pPr>
              <w:pStyle w:val="hsrkomList2"/>
              <w:numPr>
                <w:ilvl w:val="0"/>
                <w:numId w:val="3"/>
              </w:numPr>
              <w:spacing w:line="240" w:lineRule="auto"/>
              <w:rPr>
                <w:bCs/>
                <w:sz w:val="20"/>
                <w:szCs w:val="24"/>
              </w:rPr>
            </w:pPr>
            <w:r>
              <w:rPr>
                <w:bCs/>
                <w:sz w:val="20"/>
                <w:szCs w:val="24"/>
              </w:rPr>
              <w:t>……………………………………………………………………..</w:t>
            </w:r>
          </w:p>
          <w:p w14:paraId="3AD48F61" w14:textId="1FA18BED" w:rsidR="008B5C0C" w:rsidRDefault="00E81B96" w:rsidP="00B725DD">
            <w:pPr>
              <w:pStyle w:val="hsrkomList2"/>
              <w:numPr>
                <w:ilvl w:val="0"/>
                <w:numId w:val="3"/>
              </w:numPr>
              <w:spacing w:line="240" w:lineRule="auto"/>
              <w:rPr>
                <w:bCs/>
                <w:sz w:val="20"/>
                <w:szCs w:val="24"/>
              </w:rPr>
            </w:pPr>
            <w:r>
              <w:rPr>
                <w:bCs/>
                <w:sz w:val="20"/>
                <w:szCs w:val="24"/>
              </w:rPr>
              <w:t>……………………………………………………………………..</w:t>
            </w:r>
          </w:p>
          <w:p w14:paraId="72C05ACB" w14:textId="77777777" w:rsidR="00E81B96" w:rsidRPr="00DC51DA" w:rsidRDefault="00E81B96" w:rsidP="00E81B96">
            <w:pPr>
              <w:pStyle w:val="hsrkomList2"/>
              <w:numPr>
                <w:ilvl w:val="0"/>
                <w:numId w:val="3"/>
              </w:numPr>
              <w:spacing w:line="240" w:lineRule="auto"/>
              <w:rPr>
                <w:bCs/>
                <w:sz w:val="20"/>
                <w:szCs w:val="24"/>
              </w:rPr>
            </w:pPr>
            <w:r>
              <w:rPr>
                <w:bCs/>
                <w:sz w:val="20"/>
                <w:szCs w:val="24"/>
              </w:rPr>
              <w:t>……………………………………………………………………..</w:t>
            </w:r>
          </w:p>
          <w:p w14:paraId="6AE8743E" w14:textId="77777777" w:rsidR="00E81B96" w:rsidRPr="00DC51DA" w:rsidRDefault="00E81B96" w:rsidP="00E81B96">
            <w:pPr>
              <w:pStyle w:val="hsrkomList2"/>
              <w:numPr>
                <w:ilvl w:val="0"/>
                <w:numId w:val="0"/>
              </w:numPr>
              <w:spacing w:line="240" w:lineRule="auto"/>
              <w:ind w:left="720"/>
              <w:rPr>
                <w:bCs/>
                <w:sz w:val="20"/>
                <w:szCs w:val="24"/>
              </w:rPr>
            </w:pPr>
          </w:p>
          <w:p w14:paraId="078D42D3" w14:textId="77777777" w:rsidR="008B5C0C" w:rsidRPr="00FA7E90" w:rsidRDefault="008B5C0C" w:rsidP="00B725DD"/>
        </w:tc>
      </w:tr>
    </w:tbl>
    <w:p w14:paraId="2F3A94F2" w14:textId="77777777" w:rsidR="009A6DF1" w:rsidRDefault="009A6DF1" w:rsidP="00E81B96">
      <w:pPr>
        <w:pStyle w:val="ChapterSubtitle"/>
        <w:spacing w:before="100" w:beforeAutospacing="1"/>
        <w:ind w:right="30"/>
        <w:rPr>
          <w:b/>
          <w:i w:val="0"/>
          <w:spacing w:val="-5"/>
          <w:sz w:val="24"/>
          <w:lang w:val="es-ES"/>
        </w:rPr>
      </w:pPr>
    </w:p>
    <w:p w14:paraId="7A0F05E0" w14:textId="57F61098" w:rsidR="008B5C0C" w:rsidRPr="00371AB1" w:rsidRDefault="008B5C0C" w:rsidP="00510927">
      <w:pPr>
        <w:pStyle w:val="ChapterSubtitle"/>
        <w:spacing w:before="100" w:beforeAutospacing="1"/>
        <w:ind w:right="30"/>
        <w:jc w:val="center"/>
        <w:rPr>
          <w:b/>
          <w:i w:val="0"/>
          <w:spacing w:val="-5"/>
          <w:sz w:val="40"/>
          <w:szCs w:val="36"/>
          <w:lang w:val="es-ES"/>
        </w:rPr>
      </w:pPr>
      <w:proofErr w:type="spellStart"/>
      <w:r w:rsidRPr="00371AB1">
        <w:rPr>
          <w:b/>
          <w:i w:val="0"/>
          <w:spacing w:val="-5"/>
          <w:sz w:val="40"/>
          <w:szCs w:val="36"/>
          <w:lang w:val="es-ES"/>
        </w:rPr>
        <w:t>D</w:t>
      </w:r>
      <w:r w:rsidR="00E81B96">
        <w:rPr>
          <w:b/>
          <w:i w:val="0"/>
          <w:spacing w:val="-5"/>
          <w:sz w:val="40"/>
          <w:szCs w:val="36"/>
          <w:lang w:val="es-ES"/>
        </w:rPr>
        <w:t>okumentasi</w:t>
      </w:r>
      <w:proofErr w:type="spellEnd"/>
      <w:r w:rsidR="00E81B96">
        <w:rPr>
          <w:b/>
          <w:i w:val="0"/>
          <w:spacing w:val="-5"/>
          <w:sz w:val="40"/>
          <w:szCs w:val="36"/>
          <w:lang w:val="es-ES"/>
        </w:rPr>
        <w:t xml:space="preserve"> </w:t>
      </w:r>
      <w:proofErr w:type="spellStart"/>
      <w:r w:rsidR="00E81B96">
        <w:rPr>
          <w:b/>
          <w:i w:val="0"/>
          <w:spacing w:val="-5"/>
          <w:sz w:val="40"/>
          <w:szCs w:val="36"/>
          <w:lang w:val="es-ES"/>
        </w:rPr>
        <w:t>Praktikum</w:t>
      </w:r>
      <w:proofErr w:type="spellEnd"/>
    </w:p>
    <w:p w14:paraId="68603084" w14:textId="72F18A6E" w:rsidR="00695038" w:rsidRDefault="00A51693" w:rsidP="00B97422">
      <w:pPr>
        <w:tabs>
          <w:tab w:val="left" w:pos="709"/>
        </w:tabs>
        <w:spacing w:line="360" w:lineRule="auto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Jelaskan</w:t>
      </w:r>
      <w:proofErr w:type="spellEnd"/>
      <w:r>
        <w:rPr>
          <w:b/>
          <w:bCs/>
          <w:color w:val="000000"/>
          <w:sz w:val="24"/>
          <w:szCs w:val="24"/>
        </w:rPr>
        <w:t xml:space="preserve"> Langkah-langkah yang </w:t>
      </w:r>
      <w:proofErr w:type="spellStart"/>
      <w:r>
        <w:rPr>
          <w:b/>
          <w:bCs/>
          <w:color w:val="000000"/>
          <w:sz w:val="24"/>
          <w:szCs w:val="24"/>
        </w:rPr>
        <w:t>dilakukan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selama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praktikum</w:t>
      </w:r>
      <w:proofErr w:type="spellEnd"/>
    </w:p>
    <w:p w14:paraId="7821704C" w14:textId="15EF302C" w:rsidR="0079610F" w:rsidRPr="00A51693" w:rsidRDefault="00A51693" w:rsidP="00910D9A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color w:val="000000"/>
          <w:sz w:val="24"/>
          <w:szCs w:val="24"/>
        </w:rPr>
        <w:t xml:space="preserve">Langkah </w:t>
      </w:r>
      <w:proofErr w:type="spellStart"/>
      <w:r>
        <w:rPr>
          <w:color w:val="000000"/>
          <w:sz w:val="24"/>
          <w:szCs w:val="24"/>
        </w:rPr>
        <w:t>pertama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 w:rsidR="00940210">
        <w:rPr>
          <w:color w:val="000000"/>
          <w:sz w:val="24"/>
          <w:szCs w:val="24"/>
        </w:rPr>
        <w:t xml:space="preserve"> </w:t>
      </w:r>
      <w:r w:rsidR="00940210">
        <w:rPr>
          <w:bCs/>
          <w:sz w:val="24"/>
          <w:szCs w:val="24"/>
          <w:lang w:val="es-ES"/>
        </w:rPr>
        <w:t>(</w:t>
      </w:r>
      <w:proofErr w:type="spellStart"/>
      <w:r w:rsidR="00940210">
        <w:rPr>
          <w:bCs/>
          <w:sz w:val="24"/>
          <w:szCs w:val="24"/>
          <w:lang w:val="es-ES"/>
        </w:rPr>
        <w:t>silahkan</w:t>
      </w:r>
      <w:proofErr w:type="spellEnd"/>
      <w:r w:rsidR="00940210">
        <w:rPr>
          <w:bCs/>
          <w:sz w:val="24"/>
          <w:szCs w:val="24"/>
          <w:lang w:val="es-ES"/>
        </w:rPr>
        <w:t xml:space="preserve"> </w:t>
      </w:r>
      <w:proofErr w:type="spellStart"/>
      <w:r w:rsidR="00940210">
        <w:rPr>
          <w:bCs/>
          <w:sz w:val="24"/>
          <w:szCs w:val="24"/>
          <w:lang w:val="es-ES"/>
        </w:rPr>
        <w:t>jelaskan</w:t>
      </w:r>
      <w:proofErr w:type="spellEnd"/>
      <w:r w:rsidR="00940210">
        <w:rPr>
          <w:bCs/>
          <w:sz w:val="24"/>
          <w:szCs w:val="24"/>
          <w:lang w:val="es-ES"/>
        </w:rPr>
        <w:t xml:space="preserve"> </w:t>
      </w:r>
      <w:proofErr w:type="spellStart"/>
      <w:r w:rsidR="00940210">
        <w:rPr>
          <w:bCs/>
          <w:sz w:val="24"/>
          <w:szCs w:val="24"/>
          <w:lang w:val="es-ES"/>
        </w:rPr>
        <w:t>langkah-langkah</w:t>
      </w:r>
      <w:proofErr w:type="spellEnd"/>
      <w:r w:rsidR="00940210">
        <w:rPr>
          <w:bCs/>
          <w:sz w:val="24"/>
          <w:szCs w:val="24"/>
          <w:lang w:val="es-ES"/>
        </w:rPr>
        <w:t xml:space="preserve"> </w:t>
      </w:r>
      <w:proofErr w:type="spellStart"/>
      <w:r w:rsidR="00940210">
        <w:rPr>
          <w:bCs/>
          <w:sz w:val="24"/>
          <w:szCs w:val="24"/>
          <w:lang w:val="es-ES"/>
        </w:rPr>
        <w:t>selama</w:t>
      </w:r>
      <w:proofErr w:type="spellEnd"/>
      <w:r w:rsidR="00940210">
        <w:rPr>
          <w:bCs/>
          <w:sz w:val="24"/>
          <w:szCs w:val="24"/>
          <w:lang w:val="es-ES"/>
        </w:rPr>
        <w:t xml:space="preserve"> </w:t>
      </w:r>
      <w:proofErr w:type="spellStart"/>
      <w:r w:rsidR="00940210">
        <w:rPr>
          <w:bCs/>
          <w:sz w:val="24"/>
          <w:szCs w:val="24"/>
          <w:lang w:val="es-ES"/>
        </w:rPr>
        <w:t>praktikum</w:t>
      </w:r>
      <w:proofErr w:type="spellEnd"/>
      <w:r w:rsidR="00940210">
        <w:rPr>
          <w:bCs/>
          <w:sz w:val="24"/>
          <w:szCs w:val="24"/>
          <w:lang w:val="es-ES"/>
        </w:rPr>
        <w:t>)</w:t>
      </w:r>
    </w:p>
    <w:p w14:paraId="3D241C48" w14:textId="6B9F3206" w:rsidR="00A51693" w:rsidRDefault="00210362" w:rsidP="00A51693">
      <w:pPr>
        <w:pStyle w:val="ListParagraph"/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proofErr w:type="spellStart"/>
      <w:r>
        <w:rPr>
          <w:bCs/>
          <w:sz w:val="24"/>
          <w:szCs w:val="24"/>
          <w:lang w:val="es-ES"/>
        </w:rPr>
        <w:t>Lampirkan</w:t>
      </w:r>
      <w:proofErr w:type="spellEnd"/>
      <w:r>
        <w:rPr>
          <w:bCs/>
          <w:sz w:val="24"/>
          <w:szCs w:val="24"/>
          <w:lang w:val="es-ES"/>
        </w:rPr>
        <w:t xml:space="preserve"> gambar yang </w:t>
      </w:r>
      <w:proofErr w:type="spellStart"/>
      <w:r>
        <w:rPr>
          <w:bCs/>
          <w:sz w:val="24"/>
          <w:szCs w:val="24"/>
          <w:lang w:val="es-ES"/>
        </w:rPr>
        <w:t>dilakukan</w:t>
      </w:r>
      <w:proofErr w:type="spellEnd"/>
      <w:r>
        <w:rPr>
          <w:bCs/>
          <w:sz w:val="24"/>
          <w:szCs w:val="24"/>
          <w:lang w:val="es-ES"/>
        </w:rPr>
        <w:t xml:space="preserve"> </w:t>
      </w:r>
      <w:proofErr w:type="spellStart"/>
      <w:r>
        <w:rPr>
          <w:bCs/>
          <w:sz w:val="24"/>
          <w:szCs w:val="24"/>
          <w:lang w:val="es-ES"/>
        </w:rPr>
        <w:t>selama</w:t>
      </w:r>
      <w:proofErr w:type="spellEnd"/>
      <w:r>
        <w:rPr>
          <w:bCs/>
          <w:sz w:val="24"/>
          <w:szCs w:val="24"/>
          <w:lang w:val="es-ES"/>
        </w:rPr>
        <w:t xml:space="preserve"> </w:t>
      </w:r>
      <w:proofErr w:type="spellStart"/>
      <w:r>
        <w:rPr>
          <w:bCs/>
          <w:sz w:val="24"/>
          <w:szCs w:val="24"/>
          <w:lang w:val="es-ES"/>
        </w:rPr>
        <w:t>langkah</w:t>
      </w:r>
      <w:proofErr w:type="spellEnd"/>
      <w:r>
        <w:rPr>
          <w:bCs/>
          <w:sz w:val="24"/>
          <w:szCs w:val="24"/>
          <w:lang w:val="es-ES"/>
        </w:rPr>
        <w:t xml:space="preserve"> </w:t>
      </w:r>
      <w:proofErr w:type="spellStart"/>
      <w:r>
        <w:rPr>
          <w:bCs/>
          <w:sz w:val="24"/>
          <w:szCs w:val="24"/>
          <w:lang w:val="es-ES"/>
        </w:rPr>
        <w:t>pertama</w:t>
      </w:r>
      <w:proofErr w:type="spellEnd"/>
      <w:r>
        <w:rPr>
          <w:bCs/>
          <w:sz w:val="24"/>
          <w:szCs w:val="24"/>
          <w:lang w:val="es-ES"/>
        </w:rPr>
        <w:t xml:space="preserve">. </w:t>
      </w:r>
    </w:p>
    <w:p w14:paraId="46B11EA9" w14:textId="47FC27D9" w:rsidR="00210362" w:rsidRDefault="008057C2" w:rsidP="00210362">
      <w:pPr>
        <w:pStyle w:val="ListParagraph"/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956231F" wp14:editId="0920CD6A">
            <wp:extent cx="3520039" cy="998220"/>
            <wp:effectExtent l="38100" t="38100" r="86995" b="93980"/>
            <wp:docPr id="1967685633" name="Picture 1967685633" descr="A black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5633" name="Picture 1967685633" descr="A black line on a white backgrou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5981" cy="1008413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3CF0E2" w14:textId="0F03D5F0" w:rsidR="00210362" w:rsidRDefault="00210362" w:rsidP="00210362">
      <w:pPr>
        <w:pStyle w:val="Caption"/>
        <w:jc w:val="center"/>
      </w:pPr>
      <w:r>
        <w:t xml:space="preserve">Gambar </w:t>
      </w:r>
      <w:fldSimple w:instr=" SEQ Gambar \* ARABIC ">
        <w:r>
          <w:rPr>
            <w:noProof/>
          </w:rPr>
          <w:t>1</w:t>
        </w:r>
      </w:fldSimple>
      <w:r>
        <w:t xml:space="preserve">. </w:t>
      </w:r>
      <w:proofErr w:type="spellStart"/>
      <w:r>
        <w:t>Ilustrasi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01E68D97" w14:textId="77777777" w:rsidR="008057C2" w:rsidRDefault="008057C2" w:rsidP="008057C2"/>
    <w:p w14:paraId="19CA46FB" w14:textId="77777777" w:rsidR="008057C2" w:rsidRDefault="008057C2" w:rsidP="008057C2"/>
    <w:p w14:paraId="47C58F4C" w14:textId="77777777" w:rsidR="008057C2" w:rsidRDefault="008057C2" w:rsidP="008057C2"/>
    <w:p w14:paraId="72FB93E7" w14:textId="77777777" w:rsidR="008057C2" w:rsidRDefault="008057C2" w:rsidP="008057C2"/>
    <w:p w14:paraId="39757AB7" w14:textId="77777777" w:rsidR="008057C2" w:rsidRDefault="008057C2" w:rsidP="008057C2"/>
    <w:p w14:paraId="4E2E98D6" w14:textId="77777777" w:rsidR="008057C2" w:rsidRDefault="008057C2" w:rsidP="008057C2"/>
    <w:p w14:paraId="7BECED05" w14:textId="77777777" w:rsidR="008057C2" w:rsidRDefault="008057C2" w:rsidP="008057C2"/>
    <w:p w14:paraId="01AE0B75" w14:textId="77777777" w:rsidR="008057C2" w:rsidRDefault="008057C2" w:rsidP="008057C2"/>
    <w:p w14:paraId="78958B42" w14:textId="77777777" w:rsidR="008057C2" w:rsidRDefault="008057C2" w:rsidP="008057C2"/>
    <w:p w14:paraId="203FE8BA" w14:textId="77777777" w:rsidR="008057C2" w:rsidRDefault="008057C2" w:rsidP="008057C2"/>
    <w:p w14:paraId="19AB2F29" w14:textId="77777777" w:rsidR="008057C2" w:rsidRDefault="008057C2" w:rsidP="008057C2"/>
    <w:p w14:paraId="581E41AC" w14:textId="77777777" w:rsidR="008057C2" w:rsidRPr="008057C2" w:rsidRDefault="008057C2" w:rsidP="008057C2"/>
    <w:p w14:paraId="5EA4ECE8" w14:textId="5B045713" w:rsidR="0079610F" w:rsidRPr="00210362" w:rsidRDefault="00A51693" w:rsidP="00910D9A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proofErr w:type="spellStart"/>
      <w:r>
        <w:rPr>
          <w:bCs/>
          <w:sz w:val="24"/>
          <w:szCs w:val="24"/>
          <w:lang w:val="es-ES"/>
        </w:rPr>
        <w:t>Langkah</w:t>
      </w:r>
      <w:proofErr w:type="spellEnd"/>
      <w:r>
        <w:rPr>
          <w:bCs/>
          <w:sz w:val="24"/>
          <w:szCs w:val="24"/>
          <w:lang w:val="es-ES"/>
        </w:rPr>
        <w:t xml:space="preserve"> </w:t>
      </w:r>
      <w:proofErr w:type="spellStart"/>
      <w:r>
        <w:rPr>
          <w:bCs/>
          <w:sz w:val="24"/>
          <w:szCs w:val="24"/>
          <w:lang w:val="es-ES"/>
        </w:rPr>
        <w:t>kedua</w:t>
      </w:r>
      <w:proofErr w:type="spellEnd"/>
      <w:r>
        <w:rPr>
          <w:bCs/>
          <w:sz w:val="24"/>
          <w:szCs w:val="24"/>
          <w:lang w:val="es-ES"/>
        </w:rPr>
        <w:t xml:space="preserve"> </w:t>
      </w:r>
      <w:proofErr w:type="spellStart"/>
      <w:r>
        <w:rPr>
          <w:bCs/>
          <w:sz w:val="24"/>
          <w:szCs w:val="24"/>
          <w:lang w:val="es-ES"/>
        </w:rPr>
        <w:t>adalah</w:t>
      </w:r>
      <w:proofErr w:type="spellEnd"/>
      <w:r w:rsidR="00940210">
        <w:rPr>
          <w:bCs/>
          <w:sz w:val="24"/>
          <w:szCs w:val="24"/>
          <w:lang w:val="es-ES"/>
        </w:rPr>
        <w:t xml:space="preserve"> (</w:t>
      </w:r>
      <w:proofErr w:type="spellStart"/>
      <w:r w:rsidR="00940210">
        <w:rPr>
          <w:bCs/>
          <w:sz w:val="24"/>
          <w:szCs w:val="24"/>
          <w:lang w:val="es-ES"/>
        </w:rPr>
        <w:t>silahkan</w:t>
      </w:r>
      <w:proofErr w:type="spellEnd"/>
      <w:r w:rsidR="00940210">
        <w:rPr>
          <w:bCs/>
          <w:sz w:val="24"/>
          <w:szCs w:val="24"/>
          <w:lang w:val="es-ES"/>
        </w:rPr>
        <w:t xml:space="preserve"> </w:t>
      </w:r>
      <w:proofErr w:type="spellStart"/>
      <w:r w:rsidR="00940210">
        <w:rPr>
          <w:bCs/>
          <w:sz w:val="24"/>
          <w:szCs w:val="24"/>
          <w:lang w:val="es-ES"/>
        </w:rPr>
        <w:t>jelaskan</w:t>
      </w:r>
      <w:proofErr w:type="spellEnd"/>
      <w:r w:rsidR="00940210">
        <w:rPr>
          <w:bCs/>
          <w:sz w:val="24"/>
          <w:szCs w:val="24"/>
          <w:lang w:val="es-ES"/>
        </w:rPr>
        <w:t xml:space="preserve"> </w:t>
      </w:r>
      <w:proofErr w:type="spellStart"/>
      <w:r w:rsidR="00940210">
        <w:rPr>
          <w:bCs/>
          <w:sz w:val="24"/>
          <w:szCs w:val="24"/>
          <w:lang w:val="es-ES"/>
        </w:rPr>
        <w:t>langkah-langkah</w:t>
      </w:r>
      <w:proofErr w:type="spellEnd"/>
      <w:r w:rsidR="00940210">
        <w:rPr>
          <w:bCs/>
          <w:sz w:val="24"/>
          <w:szCs w:val="24"/>
          <w:lang w:val="es-ES"/>
        </w:rPr>
        <w:t xml:space="preserve"> </w:t>
      </w:r>
      <w:proofErr w:type="spellStart"/>
      <w:r w:rsidR="00940210">
        <w:rPr>
          <w:bCs/>
          <w:sz w:val="24"/>
          <w:szCs w:val="24"/>
          <w:lang w:val="es-ES"/>
        </w:rPr>
        <w:t>selama</w:t>
      </w:r>
      <w:proofErr w:type="spellEnd"/>
      <w:r w:rsidR="00940210">
        <w:rPr>
          <w:bCs/>
          <w:sz w:val="24"/>
          <w:szCs w:val="24"/>
          <w:lang w:val="es-ES"/>
        </w:rPr>
        <w:t xml:space="preserve"> </w:t>
      </w:r>
      <w:proofErr w:type="spellStart"/>
      <w:r w:rsidR="00940210">
        <w:rPr>
          <w:bCs/>
          <w:sz w:val="24"/>
          <w:szCs w:val="24"/>
          <w:lang w:val="es-ES"/>
        </w:rPr>
        <w:t>praktikum</w:t>
      </w:r>
      <w:proofErr w:type="spellEnd"/>
      <w:r w:rsidR="00940210">
        <w:rPr>
          <w:bCs/>
          <w:sz w:val="24"/>
          <w:szCs w:val="24"/>
          <w:lang w:val="es-ES"/>
        </w:rPr>
        <w:t>)</w:t>
      </w:r>
    </w:p>
    <w:p w14:paraId="010E648F" w14:textId="30361CD8" w:rsidR="00210362" w:rsidRDefault="00210362" w:rsidP="00210362">
      <w:pPr>
        <w:pStyle w:val="ListParagraph"/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proofErr w:type="spellStart"/>
      <w:r>
        <w:rPr>
          <w:bCs/>
          <w:sz w:val="24"/>
          <w:szCs w:val="24"/>
          <w:lang w:val="es-ES"/>
        </w:rPr>
        <w:t>Jika</w:t>
      </w:r>
      <w:proofErr w:type="spellEnd"/>
      <w:r>
        <w:rPr>
          <w:bCs/>
          <w:sz w:val="24"/>
          <w:szCs w:val="24"/>
          <w:lang w:val="es-ES"/>
        </w:rPr>
        <w:t xml:space="preserve"> </w:t>
      </w:r>
      <w:proofErr w:type="spellStart"/>
      <w:r>
        <w:rPr>
          <w:bCs/>
          <w:sz w:val="24"/>
          <w:szCs w:val="24"/>
          <w:lang w:val="es-ES"/>
        </w:rPr>
        <w:t>ada</w:t>
      </w:r>
      <w:proofErr w:type="spellEnd"/>
      <w:r>
        <w:rPr>
          <w:bCs/>
          <w:sz w:val="24"/>
          <w:szCs w:val="24"/>
          <w:lang w:val="es-ES"/>
        </w:rPr>
        <w:t xml:space="preserve"> </w:t>
      </w:r>
      <w:proofErr w:type="spellStart"/>
      <w:r>
        <w:rPr>
          <w:bCs/>
          <w:sz w:val="24"/>
          <w:szCs w:val="24"/>
          <w:lang w:val="es-ES"/>
        </w:rPr>
        <w:t>tabel</w:t>
      </w:r>
      <w:proofErr w:type="spellEnd"/>
      <w:r>
        <w:rPr>
          <w:bCs/>
          <w:sz w:val="24"/>
          <w:szCs w:val="24"/>
          <w:lang w:val="es-ES"/>
        </w:rPr>
        <w:t xml:space="preserve"> </w:t>
      </w:r>
      <w:r w:rsidR="00940210">
        <w:rPr>
          <w:bCs/>
          <w:sz w:val="24"/>
          <w:szCs w:val="24"/>
          <w:lang w:val="es-ES"/>
        </w:rPr>
        <w:t xml:space="preserve">yang </w:t>
      </w:r>
      <w:proofErr w:type="spellStart"/>
      <w:r w:rsidR="00940210">
        <w:rPr>
          <w:bCs/>
          <w:sz w:val="24"/>
          <w:szCs w:val="24"/>
          <w:lang w:val="es-ES"/>
        </w:rPr>
        <w:t>perlu</w:t>
      </w:r>
      <w:proofErr w:type="spellEnd"/>
      <w:r w:rsidR="00940210">
        <w:rPr>
          <w:bCs/>
          <w:sz w:val="24"/>
          <w:szCs w:val="24"/>
          <w:lang w:val="es-ES"/>
        </w:rPr>
        <w:t xml:space="preserve"> </w:t>
      </w:r>
      <w:proofErr w:type="spellStart"/>
      <w:r w:rsidR="00940210">
        <w:rPr>
          <w:bCs/>
          <w:sz w:val="24"/>
          <w:szCs w:val="24"/>
          <w:lang w:val="es-ES"/>
        </w:rPr>
        <w:t>dilampirkan</w:t>
      </w:r>
      <w:proofErr w:type="spellEnd"/>
      <w:r w:rsidR="00940210">
        <w:rPr>
          <w:bCs/>
          <w:sz w:val="24"/>
          <w:szCs w:val="24"/>
          <w:lang w:val="es-ES"/>
        </w:rPr>
        <w:t xml:space="preserve"> </w:t>
      </w:r>
      <w:proofErr w:type="spellStart"/>
      <w:r w:rsidR="00940210">
        <w:rPr>
          <w:bCs/>
          <w:sz w:val="24"/>
          <w:szCs w:val="24"/>
          <w:lang w:val="es-ES"/>
        </w:rPr>
        <w:t>berikut</w:t>
      </w:r>
      <w:proofErr w:type="spellEnd"/>
      <w:r w:rsidR="00940210">
        <w:rPr>
          <w:bCs/>
          <w:sz w:val="24"/>
          <w:szCs w:val="24"/>
          <w:lang w:val="es-ES"/>
        </w:rPr>
        <w:t xml:space="preserve"> </w:t>
      </w:r>
      <w:proofErr w:type="spellStart"/>
      <w:r w:rsidR="00940210">
        <w:rPr>
          <w:bCs/>
          <w:sz w:val="24"/>
          <w:szCs w:val="24"/>
          <w:lang w:val="es-ES"/>
        </w:rPr>
        <w:t>format</w:t>
      </w:r>
      <w:proofErr w:type="spellEnd"/>
      <w:r w:rsidR="00940210">
        <w:rPr>
          <w:bCs/>
          <w:sz w:val="24"/>
          <w:szCs w:val="24"/>
          <w:lang w:val="es-ES"/>
        </w:rPr>
        <w:t xml:space="preserve"> table </w:t>
      </w:r>
      <w:proofErr w:type="spellStart"/>
      <w:r w:rsidR="00940210">
        <w:rPr>
          <w:bCs/>
          <w:sz w:val="24"/>
          <w:szCs w:val="24"/>
          <w:lang w:val="es-ES"/>
        </w:rPr>
        <w:t>nya</w:t>
      </w:r>
      <w:proofErr w:type="spellEnd"/>
      <w:r w:rsidR="00940210">
        <w:rPr>
          <w:bCs/>
          <w:sz w:val="24"/>
          <w:szCs w:val="24"/>
          <w:lang w:val="es-ES"/>
        </w:rPr>
        <w:t>.</w:t>
      </w:r>
    </w:p>
    <w:p w14:paraId="5DCDCC9C" w14:textId="5D101187" w:rsidR="00940210" w:rsidRDefault="00940210" w:rsidP="00940210">
      <w:pPr>
        <w:pStyle w:val="Caption"/>
        <w:jc w:val="center"/>
      </w:pPr>
      <w:r>
        <w:t xml:space="preserve">Tabel </w:t>
      </w:r>
      <w:fldSimple w:instr=" SEQ Tabel \* ARABIC ">
        <w:r>
          <w:rPr>
            <w:noProof/>
          </w:rPr>
          <w:t>1</w:t>
        </w:r>
      </w:fldSimple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table</w:t>
      </w:r>
    </w:p>
    <w:tbl>
      <w:tblPr>
        <w:tblStyle w:val="GridTable4-Accent1"/>
        <w:tblW w:w="0" w:type="auto"/>
        <w:tblInd w:w="279" w:type="dxa"/>
        <w:tblLook w:val="04A0" w:firstRow="1" w:lastRow="0" w:firstColumn="1" w:lastColumn="0" w:noHBand="0" w:noVBand="1"/>
      </w:tblPr>
      <w:tblGrid>
        <w:gridCol w:w="567"/>
        <w:gridCol w:w="2126"/>
        <w:gridCol w:w="1985"/>
        <w:gridCol w:w="2132"/>
      </w:tblGrid>
      <w:tr w:rsidR="00940210" w14:paraId="34373754" w14:textId="77777777" w:rsidTr="00940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770270C" w14:textId="271553F0" w:rsidR="00940210" w:rsidRDefault="00940210" w:rsidP="00940210">
            <w:r>
              <w:t>No</w:t>
            </w:r>
          </w:p>
        </w:tc>
        <w:tc>
          <w:tcPr>
            <w:tcW w:w="2126" w:type="dxa"/>
          </w:tcPr>
          <w:p w14:paraId="1496C48A" w14:textId="6EB5D2A0" w:rsidR="00940210" w:rsidRDefault="00940210" w:rsidP="00940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1</w:t>
            </w:r>
          </w:p>
        </w:tc>
        <w:tc>
          <w:tcPr>
            <w:tcW w:w="1985" w:type="dxa"/>
          </w:tcPr>
          <w:p w14:paraId="76FE990D" w14:textId="1E619FCB" w:rsidR="00940210" w:rsidRDefault="00940210" w:rsidP="00940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Judul</w:t>
            </w:r>
            <w:proofErr w:type="spellEnd"/>
            <w:r>
              <w:t xml:space="preserve"> Kolom 2</w:t>
            </w:r>
          </w:p>
        </w:tc>
        <w:tc>
          <w:tcPr>
            <w:tcW w:w="2132" w:type="dxa"/>
          </w:tcPr>
          <w:p w14:paraId="20428D66" w14:textId="68386CF1" w:rsidR="00940210" w:rsidRDefault="00940210" w:rsidP="00940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Judul</w:t>
            </w:r>
            <w:proofErr w:type="spellEnd"/>
            <w:r>
              <w:t xml:space="preserve"> Kolom 3</w:t>
            </w:r>
          </w:p>
        </w:tc>
      </w:tr>
      <w:tr w:rsidR="00940210" w14:paraId="73CEA9AA" w14:textId="77777777" w:rsidTr="00940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55270F9" w14:textId="3CA9344C" w:rsidR="00940210" w:rsidRDefault="00940210" w:rsidP="00940210"/>
        </w:tc>
        <w:tc>
          <w:tcPr>
            <w:tcW w:w="2126" w:type="dxa"/>
          </w:tcPr>
          <w:p w14:paraId="06C4EA09" w14:textId="77777777" w:rsidR="00940210" w:rsidRDefault="00940210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4B530C1F" w14:textId="77777777" w:rsidR="00940210" w:rsidRDefault="00940210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4C04EB96" w14:textId="77777777" w:rsidR="00940210" w:rsidRDefault="00940210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0210" w14:paraId="5FF4FFF7" w14:textId="77777777" w:rsidTr="00940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A4FC63C" w14:textId="77777777" w:rsidR="00940210" w:rsidRDefault="00940210" w:rsidP="00940210"/>
        </w:tc>
        <w:tc>
          <w:tcPr>
            <w:tcW w:w="2126" w:type="dxa"/>
          </w:tcPr>
          <w:p w14:paraId="4174BFCB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36EE99FA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7A95CD61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1D8A" w14:paraId="2044308D" w14:textId="77777777" w:rsidTr="00940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F855E5" w14:textId="77777777" w:rsidR="00321D8A" w:rsidRDefault="00321D8A" w:rsidP="00940210"/>
        </w:tc>
        <w:tc>
          <w:tcPr>
            <w:tcW w:w="2126" w:type="dxa"/>
          </w:tcPr>
          <w:p w14:paraId="3E0426EE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40565227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4A9A65E7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1D8A" w14:paraId="40357FE8" w14:textId="77777777" w:rsidTr="00940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14A0A4" w14:textId="77777777" w:rsidR="00321D8A" w:rsidRDefault="00321D8A" w:rsidP="00940210"/>
        </w:tc>
        <w:tc>
          <w:tcPr>
            <w:tcW w:w="2126" w:type="dxa"/>
          </w:tcPr>
          <w:p w14:paraId="6A636D58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0366CAE6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19828BAF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1D8A" w14:paraId="72317901" w14:textId="77777777" w:rsidTr="00940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9DBCB3F" w14:textId="77777777" w:rsidR="00321D8A" w:rsidRDefault="00321D8A" w:rsidP="00940210"/>
        </w:tc>
        <w:tc>
          <w:tcPr>
            <w:tcW w:w="2126" w:type="dxa"/>
          </w:tcPr>
          <w:p w14:paraId="40110E72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69640E18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3E7D9106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1D8A" w14:paraId="2EF9CE6F" w14:textId="77777777" w:rsidTr="00940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DC3C98D" w14:textId="77777777" w:rsidR="00321D8A" w:rsidRDefault="00321D8A" w:rsidP="00940210"/>
        </w:tc>
        <w:tc>
          <w:tcPr>
            <w:tcW w:w="2126" w:type="dxa"/>
          </w:tcPr>
          <w:p w14:paraId="0B1826BA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389274D4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6598B8E3" w14:textId="77777777" w:rsidR="00321D8A" w:rsidRDefault="00321D8A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1D8A" w14:paraId="79F23852" w14:textId="77777777" w:rsidTr="00940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9F2C37" w14:textId="77777777" w:rsidR="00321D8A" w:rsidRDefault="00321D8A" w:rsidP="00940210"/>
        </w:tc>
        <w:tc>
          <w:tcPr>
            <w:tcW w:w="2126" w:type="dxa"/>
          </w:tcPr>
          <w:p w14:paraId="2D6FF3E7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3AECA80E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23F7F156" w14:textId="77777777" w:rsidR="00321D8A" w:rsidRDefault="00321D8A" w:rsidP="0094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40210" w14:paraId="259993B6" w14:textId="77777777" w:rsidTr="009402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0C9EFD" w14:textId="77777777" w:rsidR="00940210" w:rsidRDefault="00940210" w:rsidP="00940210"/>
        </w:tc>
        <w:tc>
          <w:tcPr>
            <w:tcW w:w="2126" w:type="dxa"/>
          </w:tcPr>
          <w:p w14:paraId="603C3E34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022B391F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32" w:type="dxa"/>
          </w:tcPr>
          <w:p w14:paraId="4F3B00C6" w14:textId="77777777" w:rsidR="00940210" w:rsidRDefault="00940210" w:rsidP="00940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7FD82EB" w14:textId="77777777" w:rsidR="00940210" w:rsidRPr="00940210" w:rsidRDefault="00940210" w:rsidP="00940210"/>
    <w:p w14:paraId="1D01BF40" w14:textId="7B825313" w:rsidR="00EE3A30" w:rsidRPr="00EE3A30" w:rsidRDefault="00321D8A" w:rsidP="00910D9A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proofErr w:type="spellStart"/>
      <w:r>
        <w:rPr>
          <w:bCs/>
          <w:sz w:val="24"/>
          <w:szCs w:val="24"/>
          <w:lang w:val="es-ES"/>
        </w:rPr>
        <w:t>Langkah</w:t>
      </w:r>
      <w:proofErr w:type="spellEnd"/>
      <w:r>
        <w:rPr>
          <w:bCs/>
          <w:sz w:val="24"/>
          <w:szCs w:val="24"/>
          <w:lang w:val="es-ES"/>
        </w:rPr>
        <w:t xml:space="preserve"> </w:t>
      </w:r>
      <w:proofErr w:type="spellStart"/>
      <w:r>
        <w:rPr>
          <w:bCs/>
          <w:sz w:val="24"/>
          <w:szCs w:val="24"/>
          <w:lang w:val="es-ES"/>
        </w:rPr>
        <w:t>ketiga</w:t>
      </w:r>
      <w:proofErr w:type="spellEnd"/>
      <w:r>
        <w:rPr>
          <w:bCs/>
          <w:sz w:val="24"/>
          <w:szCs w:val="24"/>
          <w:lang w:val="es-ES"/>
        </w:rPr>
        <w:t xml:space="preserve"> </w:t>
      </w:r>
      <w:proofErr w:type="spellStart"/>
      <w:r>
        <w:rPr>
          <w:bCs/>
          <w:sz w:val="24"/>
          <w:szCs w:val="24"/>
          <w:lang w:val="es-ES"/>
        </w:rPr>
        <w:t>adalah</w:t>
      </w:r>
      <w:proofErr w:type="spellEnd"/>
      <w:r>
        <w:rPr>
          <w:bCs/>
          <w:sz w:val="24"/>
          <w:szCs w:val="24"/>
          <w:lang w:val="es-ES"/>
        </w:rPr>
        <w:t xml:space="preserve"> (</w:t>
      </w:r>
      <w:proofErr w:type="spellStart"/>
      <w:r>
        <w:rPr>
          <w:bCs/>
          <w:sz w:val="24"/>
          <w:szCs w:val="24"/>
          <w:lang w:val="es-ES"/>
        </w:rPr>
        <w:t>silahkan</w:t>
      </w:r>
      <w:proofErr w:type="spellEnd"/>
      <w:r>
        <w:rPr>
          <w:bCs/>
          <w:sz w:val="24"/>
          <w:szCs w:val="24"/>
          <w:lang w:val="es-ES"/>
        </w:rPr>
        <w:t xml:space="preserve"> </w:t>
      </w:r>
      <w:proofErr w:type="spellStart"/>
      <w:r>
        <w:rPr>
          <w:bCs/>
          <w:sz w:val="24"/>
          <w:szCs w:val="24"/>
          <w:lang w:val="es-ES"/>
        </w:rPr>
        <w:t>jelaskan</w:t>
      </w:r>
      <w:proofErr w:type="spellEnd"/>
      <w:r>
        <w:rPr>
          <w:bCs/>
          <w:sz w:val="24"/>
          <w:szCs w:val="24"/>
          <w:lang w:val="es-ES"/>
        </w:rPr>
        <w:t xml:space="preserve"> </w:t>
      </w:r>
      <w:proofErr w:type="spellStart"/>
      <w:r>
        <w:rPr>
          <w:bCs/>
          <w:sz w:val="24"/>
          <w:szCs w:val="24"/>
          <w:lang w:val="es-ES"/>
        </w:rPr>
        <w:t>langkah-langkah</w:t>
      </w:r>
      <w:proofErr w:type="spellEnd"/>
      <w:r>
        <w:rPr>
          <w:bCs/>
          <w:sz w:val="24"/>
          <w:szCs w:val="24"/>
          <w:lang w:val="es-ES"/>
        </w:rPr>
        <w:t xml:space="preserve"> </w:t>
      </w:r>
      <w:proofErr w:type="spellStart"/>
      <w:r>
        <w:rPr>
          <w:bCs/>
          <w:sz w:val="24"/>
          <w:szCs w:val="24"/>
          <w:lang w:val="es-ES"/>
        </w:rPr>
        <w:t>selama</w:t>
      </w:r>
      <w:proofErr w:type="spellEnd"/>
      <w:r>
        <w:rPr>
          <w:bCs/>
          <w:sz w:val="24"/>
          <w:szCs w:val="24"/>
          <w:lang w:val="es-ES"/>
        </w:rPr>
        <w:t xml:space="preserve"> </w:t>
      </w:r>
      <w:proofErr w:type="spellStart"/>
      <w:r>
        <w:rPr>
          <w:bCs/>
          <w:sz w:val="24"/>
          <w:szCs w:val="24"/>
          <w:lang w:val="es-ES"/>
        </w:rPr>
        <w:t>praktikum</w:t>
      </w:r>
      <w:proofErr w:type="spellEnd"/>
      <w:r>
        <w:rPr>
          <w:bCs/>
          <w:sz w:val="24"/>
          <w:szCs w:val="24"/>
          <w:lang w:val="es-ES"/>
        </w:rPr>
        <w:t>)</w:t>
      </w:r>
      <w:r w:rsidR="002052D3">
        <w:rPr>
          <w:bCs/>
          <w:sz w:val="24"/>
          <w:szCs w:val="24"/>
          <w:lang w:val="es-ES"/>
        </w:rPr>
        <w:t xml:space="preserve">. </w:t>
      </w:r>
      <w:proofErr w:type="spellStart"/>
      <w:r w:rsidR="002052D3">
        <w:rPr>
          <w:bCs/>
          <w:sz w:val="24"/>
          <w:szCs w:val="24"/>
          <w:lang w:val="es-ES"/>
        </w:rPr>
        <w:t>Jika</w:t>
      </w:r>
      <w:proofErr w:type="spellEnd"/>
      <w:r w:rsidR="002052D3">
        <w:rPr>
          <w:bCs/>
          <w:sz w:val="24"/>
          <w:szCs w:val="24"/>
          <w:lang w:val="es-ES"/>
        </w:rPr>
        <w:t xml:space="preserve"> </w:t>
      </w:r>
      <w:proofErr w:type="spellStart"/>
      <w:r w:rsidR="002052D3">
        <w:rPr>
          <w:bCs/>
          <w:sz w:val="24"/>
          <w:szCs w:val="24"/>
          <w:lang w:val="es-ES"/>
        </w:rPr>
        <w:t>ada</w:t>
      </w:r>
      <w:proofErr w:type="spellEnd"/>
      <w:r w:rsidR="002052D3">
        <w:rPr>
          <w:bCs/>
          <w:sz w:val="24"/>
          <w:szCs w:val="24"/>
          <w:lang w:val="es-ES"/>
        </w:rPr>
        <w:t xml:space="preserve"> </w:t>
      </w:r>
      <w:proofErr w:type="spellStart"/>
      <w:r w:rsidR="002052D3">
        <w:rPr>
          <w:bCs/>
          <w:sz w:val="24"/>
          <w:szCs w:val="24"/>
          <w:lang w:val="es-ES"/>
        </w:rPr>
        <w:t>penggunaan</w:t>
      </w:r>
      <w:proofErr w:type="spellEnd"/>
      <w:r w:rsidR="002052D3">
        <w:rPr>
          <w:bCs/>
          <w:sz w:val="24"/>
          <w:szCs w:val="24"/>
          <w:lang w:val="es-ES"/>
        </w:rPr>
        <w:t xml:space="preserve"> </w:t>
      </w:r>
      <w:proofErr w:type="spellStart"/>
      <w:r w:rsidR="002052D3">
        <w:rPr>
          <w:bCs/>
          <w:sz w:val="24"/>
          <w:szCs w:val="24"/>
          <w:lang w:val="es-ES"/>
        </w:rPr>
        <w:t>list</w:t>
      </w:r>
      <w:proofErr w:type="spellEnd"/>
      <w:r w:rsidR="002052D3">
        <w:rPr>
          <w:bCs/>
          <w:sz w:val="24"/>
          <w:szCs w:val="24"/>
          <w:lang w:val="es-ES"/>
        </w:rPr>
        <w:t xml:space="preserve"> </w:t>
      </w:r>
      <w:proofErr w:type="spellStart"/>
      <w:r w:rsidR="002052D3">
        <w:rPr>
          <w:bCs/>
          <w:sz w:val="24"/>
          <w:szCs w:val="24"/>
          <w:lang w:val="es-ES"/>
        </w:rPr>
        <w:t>atau</w:t>
      </w:r>
      <w:proofErr w:type="spellEnd"/>
      <w:r w:rsidR="002052D3">
        <w:rPr>
          <w:bCs/>
          <w:sz w:val="24"/>
          <w:szCs w:val="24"/>
          <w:lang w:val="es-ES"/>
        </w:rPr>
        <w:t xml:space="preserve"> </w:t>
      </w:r>
      <w:proofErr w:type="spellStart"/>
      <w:r w:rsidR="002052D3">
        <w:rPr>
          <w:bCs/>
          <w:sz w:val="24"/>
          <w:szCs w:val="24"/>
          <w:lang w:val="es-ES"/>
        </w:rPr>
        <w:t>item</w:t>
      </w:r>
      <w:proofErr w:type="spellEnd"/>
      <w:r w:rsidR="002052D3">
        <w:rPr>
          <w:bCs/>
          <w:sz w:val="24"/>
          <w:szCs w:val="24"/>
          <w:lang w:val="es-ES"/>
        </w:rPr>
        <w:t xml:space="preserve"> di </w:t>
      </w:r>
      <w:proofErr w:type="spellStart"/>
      <w:r w:rsidR="002052D3">
        <w:rPr>
          <w:bCs/>
          <w:sz w:val="24"/>
          <w:szCs w:val="24"/>
          <w:lang w:val="es-ES"/>
        </w:rPr>
        <w:t>dalam</w:t>
      </w:r>
      <w:proofErr w:type="spellEnd"/>
      <w:r w:rsidR="002052D3">
        <w:rPr>
          <w:bCs/>
          <w:sz w:val="24"/>
          <w:szCs w:val="24"/>
          <w:lang w:val="es-ES"/>
        </w:rPr>
        <w:t xml:space="preserve"> </w:t>
      </w:r>
      <w:proofErr w:type="spellStart"/>
      <w:r w:rsidR="002052D3">
        <w:rPr>
          <w:bCs/>
          <w:sz w:val="24"/>
          <w:szCs w:val="24"/>
          <w:lang w:val="es-ES"/>
        </w:rPr>
        <w:t>penjelasan</w:t>
      </w:r>
      <w:proofErr w:type="spellEnd"/>
      <w:r w:rsidR="002052D3">
        <w:rPr>
          <w:bCs/>
          <w:sz w:val="24"/>
          <w:szCs w:val="24"/>
          <w:lang w:val="es-ES"/>
        </w:rPr>
        <w:t xml:space="preserve"> anda, </w:t>
      </w:r>
      <w:proofErr w:type="spellStart"/>
      <w:r w:rsidR="002052D3">
        <w:rPr>
          <w:bCs/>
          <w:sz w:val="24"/>
          <w:szCs w:val="24"/>
          <w:lang w:val="es-ES"/>
        </w:rPr>
        <w:t>silahkan</w:t>
      </w:r>
      <w:proofErr w:type="spellEnd"/>
      <w:r w:rsidR="002052D3">
        <w:rPr>
          <w:bCs/>
          <w:sz w:val="24"/>
          <w:szCs w:val="24"/>
          <w:lang w:val="es-ES"/>
        </w:rPr>
        <w:t xml:space="preserve"> </w:t>
      </w:r>
      <w:proofErr w:type="spellStart"/>
      <w:r w:rsidR="002052D3">
        <w:rPr>
          <w:bCs/>
          <w:sz w:val="24"/>
          <w:szCs w:val="24"/>
          <w:lang w:val="es-ES"/>
        </w:rPr>
        <w:t>gunakan</w:t>
      </w:r>
      <w:proofErr w:type="spellEnd"/>
      <w:r w:rsidR="002052D3">
        <w:rPr>
          <w:bCs/>
          <w:sz w:val="24"/>
          <w:szCs w:val="24"/>
          <w:lang w:val="es-ES"/>
        </w:rPr>
        <w:t xml:space="preserve"> </w:t>
      </w:r>
      <w:proofErr w:type="spellStart"/>
      <w:r w:rsidR="002052D3">
        <w:rPr>
          <w:bCs/>
          <w:sz w:val="24"/>
          <w:szCs w:val="24"/>
          <w:lang w:val="es-ES"/>
        </w:rPr>
        <w:t>format</w:t>
      </w:r>
      <w:proofErr w:type="spellEnd"/>
      <w:r w:rsidR="002052D3">
        <w:rPr>
          <w:bCs/>
          <w:sz w:val="24"/>
          <w:szCs w:val="24"/>
          <w:lang w:val="es-ES"/>
        </w:rPr>
        <w:t xml:space="preserve"> </w:t>
      </w:r>
      <w:proofErr w:type="spellStart"/>
      <w:r w:rsidR="002052D3">
        <w:rPr>
          <w:bCs/>
          <w:sz w:val="24"/>
          <w:szCs w:val="24"/>
          <w:lang w:val="es-ES"/>
        </w:rPr>
        <w:t>bullet</w:t>
      </w:r>
      <w:proofErr w:type="spellEnd"/>
      <w:r w:rsidR="002052D3">
        <w:rPr>
          <w:bCs/>
          <w:sz w:val="24"/>
          <w:szCs w:val="24"/>
          <w:lang w:val="es-ES"/>
        </w:rPr>
        <w:t xml:space="preserve"> and </w:t>
      </w:r>
      <w:proofErr w:type="spellStart"/>
      <w:r w:rsidR="002052D3">
        <w:rPr>
          <w:bCs/>
          <w:sz w:val="24"/>
          <w:szCs w:val="24"/>
          <w:lang w:val="es-ES"/>
        </w:rPr>
        <w:t>numbering</w:t>
      </w:r>
      <w:proofErr w:type="spellEnd"/>
      <w:r w:rsidR="002052D3">
        <w:rPr>
          <w:bCs/>
          <w:sz w:val="24"/>
          <w:szCs w:val="24"/>
          <w:lang w:val="es-ES"/>
        </w:rPr>
        <w:t xml:space="preserve"> </w:t>
      </w:r>
      <w:proofErr w:type="spellStart"/>
      <w:r w:rsidR="002052D3">
        <w:rPr>
          <w:bCs/>
          <w:sz w:val="24"/>
          <w:szCs w:val="24"/>
          <w:lang w:val="es-ES"/>
        </w:rPr>
        <w:t>berikut</w:t>
      </w:r>
      <w:proofErr w:type="spellEnd"/>
      <w:r w:rsidR="002052D3">
        <w:rPr>
          <w:bCs/>
          <w:sz w:val="24"/>
          <w:szCs w:val="24"/>
          <w:lang w:val="es-ES"/>
        </w:rPr>
        <w:t>:</w:t>
      </w:r>
    </w:p>
    <w:p w14:paraId="2ED832C9" w14:textId="1E899A5C" w:rsidR="00EE3A30" w:rsidRPr="00EE3A30" w:rsidRDefault="002052D3" w:rsidP="00910D9A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color w:val="000000"/>
          <w:sz w:val="24"/>
          <w:szCs w:val="24"/>
        </w:rPr>
        <w:t>List 1</w:t>
      </w:r>
    </w:p>
    <w:p w14:paraId="3ED097CA" w14:textId="5D1C4DB2" w:rsidR="00EE3A30" w:rsidRPr="00EE3A30" w:rsidRDefault="002052D3" w:rsidP="00910D9A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color w:val="000000"/>
          <w:sz w:val="24"/>
          <w:szCs w:val="24"/>
        </w:rPr>
        <w:t>List 2</w:t>
      </w:r>
    </w:p>
    <w:p w14:paraId="05CECA2A" w14:textId="508DA958" w:rsidR="00EE3A30" w:rsidRPr="00521479" w:rsidRDefault="002052D3" w:rsidP="00910D9A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color w:val="000000"/>
          <w:sz w:val="24"/>
          <w:szCs w:val="24"/>
        </w:rPr>
        <w:t>List 3</w:t>
      </w:r>
    </w:p>
    <w:p w14:paraId="0ECBBB97" w14:textId="0554DDFD" w:rsidR="00521479" w:rsidRDefault="00521479" w:rsidP="00521479">
      <w:p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</w:p>
    <w:p w14:paraId="23D4E557" w14:textId="5544E5AE" w:rsidR="00521479" w:rsidRPr="008057C2" w:rsidRDefault="00AD13AD" w:rsidP="008057C2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0"/>
          <w:szCs w:val="40"/>
        </w:rPr>
      </w:pPr>
      <w:r w:rsidRPr="008057C2">
        <w:rPr>
          <w:b/>
          <w:bCs/>
          <w:color w:val="000000"/>
          <w:sz w:val="40"/>
          <w:szCs w:val="40"/>
        </w:rPr>
        <w:t>Alat dan Bahan</w:t>
      </w:r>
    </w:p>
    <w:p w14:paraId="5F088BBC" w14:textId="6532703C" w:rsidR="00521479" w:rsidRPr="00521479" w:rsidRDefault="00AD13AD" w:rsidP="00521479">
      <w:p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Jelaskan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alat</w:t>
      </w:r>
      <w:proofErr w:type="spellEnd"/>
      <w:r>
        <w:rPr>
          <w:sz w:val="24"/>
          <w:szCs w:val="24"/>
          <w:lang w:val="es-ES"/>
        </w:rPr>
        <w:t xml:space="preserve"> dan </w:t>
      </w:r>
      <w:proofErr w:type="spellStart"/>
      <w:r>
        <w:rPr>
          <w:sz w:val="24"/>
          <w:szCs w:val="24"/>
          <w:lang w:val="es-ES"/>
        </w:rPr>
        <w:t>bahan</w:t>
      </w:r>
      <w:proofErr w:type="spellEnd"/>
      <w:r>
        <w:rPr>
          <w:sz w:val="24"/>
          <w:szCs w:val="24"/>
          <w:lang w:val="es-ES"/>
        </w:rPr>
        <w:t xml:space="preserve"> yang </w:t>
      </w:r>
      <w:proofErr w:type="spellStart"/>
      <w:r>
        <w:rPr>
          <w:sz w:val="24"/>
          <w:szCs w:val="24"/>
          <w:lang w:val="es-ES"/>
        </w:rPr>
        <w:t>digunakan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dalam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praktikum</w:t>
      </w:r>
      <w:proofErr w:type="spellEnd"/>
      <w:r>
        <w:rPr>
          <w:sz w:val="24"/>
          <w:szCs w:val="24"/>
          <w:lang w:val="es-ES"/>
        </w:rPr>
        <w:t xml:space="preserve">. </w:t>
      </w:r>
      <w:proofErr w:type="spellStart"/>
      <w:r w:rsidR="00835563">
        <w:rPr>
          <w:sz w:val="24"/>
          <w:szCs w:val="24"/>
          <w:lang w:val="es-ES"/>
        </w:rPr>
        <w:t>Deskripsikan</w:t>
      </w:r>
      <w:proofErr w:type="spellEnd"/>
      <w:r w:rsidR="00835563">
        <w:rPr>
          <w:sz w:val="24"/>
          <w:szCs w:val="24"/>
          <w:lang w:val="es-ES"/>
        </w:rPr>
        <w:t xml:space="preserve"> </w:t>
      </w:r>
      <w:proofErr w:type="spellStart"/>
      <w:r w:rsidR="00835563">
        <w:rPr>
          <w:sz w:val="24"/>
          <w:szCs w:val="24"/>
          <w:lang w:val="es-ES"/>
        </w:rPr>
        <w:t>alat</w:t>
      </w:r>
      <w:proofErr w:type="spellEnd"/>
      <w:r w:rsidR="00835563">
        <w:rPr>
          <w:sz w:val="24"/>
          <w:szCs w:val="24"/>
          <w:lang w:val="es-ES"/>
        </w:rPr>
        <w:t xml:space="preserve"> </w:t>
      </w:r>
      <w:proofErr w:type="spellStart"/>
      <w:r w:rsidR="00835563">
        <w:rPr>
          <w:sz w:val="24"/>
          <w:szCs w:val="24"/>
          <w:lang w:val="es-ES"/>
        </w:rPr>
        <w:t>atau</w:t>
      </w:r>
      <w:proofErr w:type="spellEnd"/>
      <w:r w:rsidR="00835563">
        <w:rPr>
          <w:sz w:val="24"/>
          <w:szCs w:val="24"/>
          <w:lang w:val="es-ES"/>
        </w:rPr>
        <w:t xml:space="preserve"> </w:t>
      </w:r>
      <w:proofErr w:type="spellStart"/>
      <w:r w:rsidR="00835563">
        <w:rPr>
          <w:sz w:val="24"/>
          <w:szCs w:val="24"/>
          <w:lang w:val="es-ES"/>
        </w:rPr>
        <w:t>device</w:t>
      </w:r>
      <w:proofErr w:type="spellEnd"/>
      <w:r w:rsidR="00835563">
        <w:rPr>
          <w:sz w:val="24"/>
          <w:szCs w:val="24"/>
          <w:lang w:val="es-ES"/>
        </w:rPr>
        <w:t xml:space="preserve"> yang anda </w:t>
      </w:r>
      <w:proofErr w:type="spellStart"/>
      <w:r w:rsidR="00835563">
        <w:rPr>
          <w:sz w:val="24"/>
          <w:szCs w:val="24"/>
          <w:lang w:val="es-ES"/>
        </w:rPr>
        <w:t>gunakan</w:t>
      </w:r>
      <w:proofErr w:type="spellEnd"/>
      <w:r w:rsidR="00835563">
        <w:rPr>
          <w:sz w:val="24"/>
          <w:szCs w:val="24"/>
          <w:lang w:val="es-ES"/>
        </w:rPr>
        <w:t xml:space="preserve">. </w:t>
      </w:r>
      <w:proofErr w:type="spellStart"/>
      <w:r w:rsidR="00835563">
        <w:rPr>
          <w:sz w:val="24"/>
          <w:szCs w:val="24"/>
          <w:lang w:val="es-ES"/>
        </w:rPr>
        <w:t>Jika</w:t>
      </w:r>
      <w:proofErr w:type="spellEnd"/>
      <w:r w:rsidR="00835563">
        <w:rPr>
          <w:sz w:val="24"/>
          <w:szCs w:val="24"/>
          <w:lang w:val="es-ES"/>
        </w:rPr>
        <w:t xml:space="preserve"> </w:t>
      </w:r>
      <w:proofErr w:type="spellStart"/>
      <w:r w:rsidR="00835563">
        <w:rPr>
          <w:sz w:val="24"/>
          <w:szCs w:val="24"/>
          <w:lang w:val="es-ES"/>
        </w:rPr>
        <w:t>menggunakan</w:t>
      </w:r>
      <w:proofErr w:type="spellEnd"/>
      <w:r w:rsidR="00835563">
        <w:rPr>
          <w:sz w:val="24"/>
          <w:szCs w:val="24"/>
          <w:lang w:val="es-ES"/>
        </w:rPr>
        <w:t xml:space="preserve"> </w:t>
      </w:r>
      <w:proofErr w:type="spellStart"/>
      <w:r w:rsidR="00835563">
        <w:rPr>
          <w:sz w:val="24"/>
          <w:szCs w:val="24"/>
          <w:lang w:val="es-ES"/>
        </w:rPr>
        <w:t>komputer</w:t>
      </w:r>
      <w:proofErr w:type="spellEnd"/>
      <w:r w:rsidR="00835563">
        <w:rPr>
          <w:sz w:val="24"/>
          <w:szCs w:val="24"/>
          <w:lang w:val="es-ES"/>
        </w:rPr>
        <w:t xml:space="preserve"> Windows, </w:t>
      </w:r>
      <w:proofErr w:type="spellStart"/>
      <w:r w:rsidR="00835563">
        <w:rPr>
          <w:sz w:val="24"/>
          <w:szCs w:val="24"/>
          <w:lang w:val="es-ES"/>
        </w:rPr>
        <w:t>cukup</w:t>
      </w:r>
      <w:proofErr w:type="spellEnd"/>
      <w:r w:rsidR="00835563">
        <w:rPr>
          <w:sz w:val="24"/>
          <w:szCs w:val="24"/>
          <w:lang w:val="es-ES"/>
        </w:rPr>
        <w:t xml:space="preserve"> </w:t>
      </w:r>
      <w:proofErr w:type="spellStart"/>
      <w:r w:rsidR="00835563">
        <w:rPr>
          <w:sz w:val="24"/>
          <w:szCs w:val="24"/>
          <w:lang w:val="es-ES"/>
        </w:rPr>
        <w:t>dengan</w:t>
      </w:r>
      <w:proofErr w:type="spellEnd"/>
      <w:r w:rsidR="00835563">
        <w:rPr>
          <w:sz w:val="24"/>
          <w:szCs w:val="24"/>
          <w:lang w:val="es-ES"/>
        </w:rPr>
        <w:t xml:space="preserve"> </w:t>
      </w:r>
      <w:proofErr w:type="spellStart"/>
      <w:r w:rsidR="00835563">
        <w:rPr>
          <w:sz w:val="24"/>
          <w:szCs w:val="24"/>
          <w:lang w:val="es-ES"/>
        </w:rPr>
        <w:t>memberikan</w:t>
      </w:r>
      <w:proofErr w:type="spellEnd"/>
      <w:r w:rsidR="00835563">
        <w:rPr>
          <w:sz w:val="24"/>
          <w:szCs w:val="24"/>
          <w:lang w:val="es-ES"/>
        </w:rPr>
        <w:t xml:space="preserve"> </w:t>
      </w:r>
      <w:proofErr w:type="spellStart"/>
      <w:r w:rsidR="00835563">
        <w:rPr>
          <w:sz w:val="24"/>
          <w:szCs w:val="24"/>
          <w:lang w:val="es-ES"/>
        </w:rPr>
        <w:t>screenshoot</w:t>
      </w:r>
      <w:proofErr w:type="spellEnd"/>
      <w:r w:rsidR="00835563">
        <w:rPr>
          <w:sz w:val="24"/>
          <w:szCs w:val="24"/>
          <w:lang w:val="es-ES"/>
        </w:rPr>
        <w:t xml:space="preserve"> </w:t>
      </w:r>
      <w:proofErr w:type="spellStart"/>
      <w:r w:rsidR="00835563">
        <w:rPr>
          <w:sz w:val="24"/>
          <w:szCs w:val="24"/>
          <w:lang w:val="es-ES"/>
        </w:rPr>
        <w:t>dxdiag</w:t>
      </w:r>
      <w:proofErr w:type="spellEnd"/>
      <w:r w:rsidR="00EF4925">
        <w:rPr>
          <w:sz w:val="24"/>
          <w:szCs w:val="24"/>
          <w:lang w:val="es-ES"/>
        </w:rPr>
        <w:t xml:space="preserve">. </w:t>
      </w:r>
    </w:p>
    <w:p w14:paraId="5CC04DC6" w14:textId="77777777" w:rsidR="00695038" w:rsidRDefault="00695038" w:rsidP="00B97422">
      <w:pPr>
        <w:tabs>
          <w:tab w:val="left" w:pos="709"/>
        </w:tabs>
        <w:spacing w:line="360" w:lineRule="auto"/>
        <w:rPr>
          <w:b/>
          <w:bCs/>
          <w:color w:val="000000"/>
          <w:sz w:val="24"/>
          <w:szCs w:val="24"/>
        </w:rPr>
      </w:pPr>
    </w:p>
    <w:p w14:paraId="5296508F" w14:textId="5B7CB19F" w:rsidR="008057C2" w:rsidRDefault="008057C2" w:rsidP="008057C2">
      <w:pPr>
        <w:tabs>
          <w:tab w:val="left" w:pos="709"/>
        </w:tabs>
        <w:spacing w:line="360" w:lineRule="auto"/>
        <w:jc w:val="center"/>
        <w:rPr>
          <w:color w:val="000000"/>
          <w:sz w:val="24"/>
          <w:szCs w:val="24"/>
        </w:rPr>
      </w:pPr>
      <w:proofErr w:type="spellStart"/>
      <w:r w:rsidRPr="002F0655">
        <w:rPr>
          <w:b/>
          <w:sz w:val="40"/>
          <w:szCs w:val="36"/>
        </w:rPr>
        <w:t>Tugas</w:t>
      </w:r>
      <w:proofErr w:type="spellEnd"/>
    </w:p>
    <w:p w14:paraId="066E2D8E" w14:textId="74A755DF" w:rsidR="00B97422" w:rsidRPr="00EF4925" w:rsidRDefault="00EF4925" w:rsidP="00EF4925">
      <w:pPr>
        <w:tabs>
          <w:tab w:val="left" w:pos="709"/>
        </w:tabs>
        <w:spacing w:line="360" w:lineRule="auto"/>
        <w:rPr>
          <w:b/>
          <w:sz w:val="24"/>
          <w:szCs w:val="24"/>
          <w:lang w:val="es-ES"/>
        </w:rPr>
      </w:pPr>
      <w:proofErr w:type="spellStart"/>
      <w:r>
        <w:rPr>
          <w:color w:val="000000"/>
          <w:sz w:val="24"/>
          <w:szCs w:val="24"/>
        </w:rPr>
        <w:t>Silahkan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jelaskan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jawaban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tugas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diberikan</w:t>
      </w:r>
      <w:proofErr w:type="spellEnd"/>
      <w:r>
        <w:rPr>
          <w:color w:val="000000"/>
          <w:sz w:val="24"/>
          <w:szCs w:val="24"/>
        </w:rPr>
        <w:t xml:space="preserve">. Jika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tugas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praktikum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wajib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melampirkan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dokumen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laporan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praktikum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>.</w:t>
      </w:r>
    </w:p>
    <w:p w14:paraId="5D2EE6C6" w14:textId="563D8288" w:rsidR="00910D9A" w:rsidRDefault="00910D9A">
      <w:pPr>
        <w:rPr>
          <w:rFonts w:ascii="Arial Black" w:hAnsi="Arial Black"/>
          <w:color w:val="808080"/>
          <w:spacing w:val="-35"/>
          <w:sz w:val="30"/>
        </w:rPr>
      </w:pPr>
    </w:p>
    <w:p w14:paraId="605101F2" w14:textId="7579D009" w:rsidR="00CC1AEC" w:rsidRPr="00C326D7" w:rsidRDefault="00C82207" w:rsidP="00C32AEC">
      <w:pPr>
        <w:pStyle w:val="SectionLabel"/>
        <w:tabs>
          <w:tab w:val="left" w:pos="2895"/>
        </w:tabs>
        <w:spacing w:before="0" w:line="360" w:lineRule="auto"/>
        <w:rPr>
          <w:sz w:val="22"/>
          <w:szCs w:val="22"/>
        </w:rPr>
      </w:pPr>
      <w:proofErr w:type="spellStart"/>
      <w:r w:rsidRPr="00510927">
        <w:rPr>
          <w:sz w:val="30"/>
        </w:rPr>
        <w:lastRenderedPageBreak/>
        <w:t>Referensi</w:t>
      </w:r>
      <w:proofErr w:type="spellEnd"/>
      <w:r w:rsidRPr="00A672A1">
        <w:rPr>
          <w:spacing w:val="-100"/>
        </w:rPr>
        <w:tab/>
      </w:r>
    </w:p>
    <w:p w14:paraId="218F2B7A" w14:textId="3C4B0ECE" w:rsidR="00DE13A9" w:rsidRDefault="00503885" w:rsidP="00503885">
      <w:pPr>
        <w:ind w:left="1276" w:hanging="1276"/>
        <w:jc w:val="both"/>
        <w:rPr>
          <w:rStyle w:val="fontstyle01"/>
          <w:sz w:val="22"/>
          <w:szCs w:val="22"/>
        </w:rPr>
      </w:pPr>
      <w:r w:rsidRPr="00C326D7">
        <w:rPr>
          <w:rStyle w:val="fontstyle01"/>
          <w:sz w:val="22"/>
          <w:szCs w:val="22"/>
        </w:rPr>
        <w:t xml:space="preserve">A Forouzan, Behrouz. 2007. Data Communication and Networking Fourth Edition, McGraw-Hill Education, Singapore. </w:t>
      </w:r>
    </w:p>
    <w:p w14:paraId="46C5E856" w14:textId="77777777" w:rsidR="00F55988" w:rsidRDefault="00F55988" w:rsidP="00F85221">
      <w:pPr>
        <w:rPr>
          <w:sz w:val="22"/>
          <w:szCs w:val="22"/>
          <w:lang w:val="nb-NO"/>
        </w:rPr>
      </w:pPr>
    </w:p>
    <w:p w14:paraId="36ED9C77" w14:textId="0AEC2AC3" w:rsidR="009F7210" w:rsidRPr="00C326D7" w:rsidRDefault="00F55988" w:rsidP="00F85221">
      <w:pPr>
        <w:rPr>
          <w:sz w:val="22"/>
          <w:szCs w:val="22"/>
          <w:lang w:val="nb-NO"/>
        </w:rPr>
      </w:pPr>
      <w:r>
        <w:rPr>
          <w:sz w:val="22"/>
          <w:szCs w:val="22"/>
          <w:lang w:val="nb-NO"/>
        </w:rPr>
        <w:br/>
      </w:r>
      <w:proofErr w:type="spellStart"/>
      <w:r>
        <w:rPr>
          <w:sz w:val="22"/>
          <w:szCs w:val="22"/>
          <w:lang w:val="nb-NO"/>
        </w:rPr>
        <w:t>Lampirkan</w:t>
      </w:r>
      <w:proofErr w:type="spellEnd"/>
      <w:r>
        <w:rPr>
          <w:sz w:val="22"/>
          <w:szCs w:val="22"/>
          <w:lang w:val="nb-NO"/>
        </w:rPr>
        <w:t xml:space="preserve"> </w:t>
      </w:r>
      <w:proofErr w:type="spellStart"/>
      <w:r>
        <w:rPr>
          <w:sz w:val="22"/>
          <w:szCs w:val="22"/>
          <w:lang w:val="nb-NO"/>
        </w:rPr>
        <w:t>referensi</w:t>
      </w:r>
      <w:proofErr w:type="spellEnd"/>
      <w:r>
        <w:rPr>
          <w:sz w:val="22"/>
          <w:szCs w:val="22"/>
          <w:lang w:val="nb-NO"/>
        </w:rPr>
        <w:t xml:space="preserve"> </w:t>
      </w:r>
      <w:proofErr w:type="spellStart"/>
      <w:r>
        <w:rPr>
          <w:sz w:val="22"/>
          <w:szCs w:val="22"/>
          <w:lang w:val="nb-NO"/>
        </w:rPr>
        <w:t>yang</w:t>
      </w:r>
      <w:proofErr w:type="spellEnd"/>
      <w:r>
        <w:rPr>
          <w:sz w:val="22"/>
          <w:szCs w:val="22"/>
          <w:lang w:val="nb-NO"/>
        </w:rPr>
        <w:t xml:space="preserve"> </w:t>
      </w:r>
      <w:proofErr w:type="spellStart"/>
      <w:r>
        <w:rPr>
          <w:sz w:val="22"/>
          <w:szCs w:val="22"/>
          <w:lang w:val="nb-NO"/>
        </w:rPr>
        <w:t>digunakan</w:t>
      </w:r>
      <w:proofErr w:type="spellEnd"/>
      <w:r>
        <w:rPr>
          <w:sz w:val="22"/>
          <w:szCs w:val="22"/>
          <w:lang w:val="nb-NO"/>
        </w:rPr>
        <w:t xml:space="preserve"> </w:t>
      </w:r>
      <w:proofErr w:type="spellStart"/>
      <w:r>
        <w:rPr>
          <w:sz w:val="22"/>
          <w:szCs w:val="22"/>
          <w:lang w:val="nb-NO"/>
        </w:rPr>
        <w:t>pada</w:t>
      </w:r>
      <w:proofErr w:type="spellEnd"/>
      <w:r>
        <w:rPr>
          <w:sz w:val="22"/>
          <w:szCs w:val="22"/>
          <w:lang w:val="nb-NO"/>
        </w:rPr>
        <w:t xml:space="preserve"> modul praktikum, </w:t>
      </w:r>
      <w:proofErr w:type="spellStart"/>
      <w:r>
        <w:rPr>
          <w:sz w:val="22"/>
          <w:szCs w:val="22"/>
          <w:lang w:val="nb-NO"/>
        </w:rPr>
        <w:t>jika</w:t>
      </w:r>
      <w:proofErr w:type="spellEnd"/>
      <w:r>
        <w:rPr>
          <w:sz w:val="22"/>
          <w:szCs w:val="22"/>
          <w:lang w:val="nb-NO"/>
        </w:rPr>
        <w:t xml:space="preserve"> </w:t>
      </w:r>
      <w:proofErr w:type="spellStart"/>
      <w:r>
        <w:rPr>
          <w:sz w:val="22"/>
          <w:szCs w:val="22"/>
          <w:lang w:val="nb-NO"/>
        </w:rPr>
        <w:t>ada</w:t>
      </w:r>
      <w:proofErr w:type="spellEnd"/>
      <w:r>
        <w:rPr>
          <w:sz w:val="22"/>
          <w:szCs w:val="22"/>
          <w:lang w:val="nb-NO"/>
        </w:rPr>
        <w:t xml:space="preserve"> </w:t>
      </w:r>
      <w:proofErr w:type="spellStart"/>
      <w:r>
        <w:rPr>
          <w:sz w:val="22"/>
          <w:szCs w:val="22"/>
          <w:lang w:val="nb-NO"/>
        </w:rPr>
        <w:t>referensi</w:t>
      </w:r>
      <w:proofErr w:type="spellEnd"/>
      <w:r>
        <w:rPr>
          <w:sz w:val="22"/>
          <w:szCs w:val="22"/>
          <w:lang w:val="nb-NO"/>
        </w:rPr>
        <w:t xml:space="preserve"> </w:t>
      </w:r>
      <w:proofErr w:type="spellStart"/>
      <w:r>
        <w:rPr>
          <w:sz w:val="22"/>
          <w:szCs w:val="22"/>
          <w:lang w:val="nb-NO"/>
        </w:rPr>
        <w:t>tambahan</w:t>
      </w:r>
      <w:proofErr w:type="spellEnd"/>
      <w:r>
        <w:rPr>
          <w:sz w:val="22"/>
          <w:szCs w:val="22"/>
          <w:lang w:val="nb-NO"/>
        </w:rPr>
        <w:t xml:space="preserve"> </w:t>
      </w:r>
      <w:proofErr w:type="spellStart"/>
      <w:r>
        <w:rPr>
          <w:sz w:val="22"/>
          <w:szCs w:val="22"/>
          <w:lang w:val="nb-NO"/>
        </w:rPr>
        <w:t>lain</w:t>
      </w:r>
      <w:proofErr w:type="spellEnd"/>
      <w:r>
        <w:rPr>
          <w:sz w:val="22"/>
          <w:szCs w:val="22"/>
          <w:lang w:val="nb-NO"/>
        </w:rPr>
        <w:t xml:space="preserve"> </w:t>
      </w:r>
      <w:proofErr w:type="spellStart"/>
      <w:r>
        <w:rPr>
          <w:sz w:val="22"/>
          <w:szCs w:val="22"/>
          <w:lang w:val="nb-NO"/>
        </w:rPr>
        <w:t>yang</w:t>
      </w:r>
      <w:proofErr w:type="spellEnd"/>
      <w:r>
        <w:rPr>
          <w:sz w:val="22"/>
          <w:szCs w:val="22"/>
          <w:lang w:val="nb-NO"/>
        </w:rPr>
        <w:t xml:space="preserve"> anda </w:t>
      </w:r>
      <w:proofErr w:type="spellStart"/>
      <w:r>
        <w:rPr>
          <w:sz w:val="22"/>
          <w:szCs w:val="22"/>
          <w:lang w:val="nb-NO"/>
        </w:rPr>
        <w:t>gunakan</w:t>
      </w:r>
      <w:proofErr w:type="spellEnd"/>
      <w:r>
        <w:rPr>
          <w:sz w:val="22"/>
          <w:szCs w:val="22"/>
          <w:lang w:val="nb-NO"/>
        </w:rPr>
        <w:t xml:space="preserve"> </w:t>
      </w:r>
      <w:proofErr w:type="spellStart"/>
      <w:r>
        <w:rPr>
          <w:sz w:val="22"/>
          <w:szCs w:val="22"/>
          <w:lang w:val="nb-NO"/>
        </w:rPr>
        <w:t>dalam</w:t>
      </w:r>
      <w:proofErr w:type="spellEnd"/>
      <w:r>
        <w:rPr>
          <w:sz w:val="22"/>
          <w:szCs w:val="22"/>
          <w:lang w:val="nb-NO"/>
        </w:rPr>
        <w:t xml:space="preserve"> </w:t>
      </w:r>
      <w:proofErr w:type="spellStart"/>
      <w:r>
        <w:rPr>
          <w:sz w:val="22"/>
          <w:szCs w:val="22"/>
          <w:lang w:val="nb-NO"/>
        </w:rPr>
        <w:t>menjawab</w:t>
      </w:r>
      <w:proofErr w:type="spellEnd"/>
      <w:r>
        <w:rPr>
          <w:sz w:val="22"/>
          <w:szCs w:val="22"/>
          <w:lang w:val="nb-NO"/>
        </w:rPr>
        <w:t xml:space="preserve"> </w:t>
      </w:r>
      <w:proofErr w:type="spellStart"/>
      <w:r>
        <w:rPr>
          <w:sz w:val="22"/>
          <w:szCs w:val="22"/>
          <w:lang w:val="nb-NO"/>
        </w:rPr>
        <w:t>tugas</w:t>
      </w:r>
      <w:proofErr w:type="spellEnd"/>
      <w:r>
        <w:rPr>
          <w:sz w:val="22"/>
          <w:szCs w:val="22"/>
          <w:lang w:val="nb-NO"/>
        </w:rPr>
        <w:t xml:space="preserve">, </w:t>
      </w:r>
      <w:proofErr w:type="spellStart"/>
      <w:r>
        <w:rPr>
          <w:sz w:val="22"/>
          <w:szCs w:val="22"/>
          <w:lang w:val="nb-NO"/>
        </w:rPr>
        <w:t>silahkan</w:t>
      </w:r>
      <w:proofErr w:type="spellEnd"/>
      <w:r>
        <w:rPr>
          <w:sz w:val="22"/>
          <w:szCs w:val="22"/>
          <w:lang w:val="nb-NO"/>
        </w:rPr>
        <w:t xml:space="preserve"> </w:t>
      </w:r>
      <w:proofErr w:type="spellStart"/>
      <w:r>
        <w:rPr>
          <w:sz w:val="22"/>
          <w:szCs w:val="22"/>
          <w:lang w:val="nb-NO"/>
        </w:rPr>
        <w:t>dilampirkan</w:t>
      </w:r>
      <w:proofErr w:type="spellEnd"/>
      <w:r>
        <w:rPr>
          <w:sz w:val="22"/>
          <w:szCs w:val="22"/>
          <w:lang w:val="nb-NO"/>
        </w:rPr>
        <w:t xml:space="preserve"> juga </w:t>
      </w:r>
      <w:proofErr w:type="spellStart"/>
      <w:r>
        <w:rPr>
          <w:sz w:val="22"/>
          <w:szCs w:val="22"/>
          <w:lang w:val="nb-NO"/>
        </w:rPr>
        <w:t>dengan</w:t>
      </w:r>
      <w:proofErr w:type="spellEnd"/>
      <w:r>
        <w:rPr>
          <w:sz w:val="22"/>
          <w:szCs w:val="22"/>
          <w:lang w:val="nb-NO"/>
        </w:rPr>
        <w:t xml:space="preserve"> format </w:t>
      </w:r>
      <w:proofErr w:type="spellStart"/>
      <w:r>
        <w:rPr>
          <w:sz w:val="22"/>
          <w:szCs w:val="22"/>
          <w:lang w:val="nb-NO"/>
        </w:rPr>
        <w:t>seperti</w:t>
      </w:r>
      <w:proofErr w:type="spellEnd"/>
      <w:r>
        <w:rPr>
          <w:sz w:val="22"/>
          <w:szCs w:val="22"/>
          <w:lang w:val="nb-NO"/>
        </w:rPr>
        <w:t xml:space="preserve"> di </w:t>
      </w:r>
      <w:proofErr w:type="spellStart"/>
      <w:r>
        <w:rPr>
          <w:sz w:val="22"/>
          <w:szCs w:val="22"/>
          <w:lang w:val="nb-NO"/>
        </w:rPr>
        <w:t>atas</w:t>
      </w:r>
      <w:proofErr w:type="spellEnd"/>
      <w:r>
        <w:rPr>
          <w:sz w:val="22"/>
          <w:szCs w:val="22"/>
          <w:lang w:val="nb-NO"/>
        </w:rPr>
        <w:t>.</w:t>
      </w:r>
    </w:p>
    <w:sectPr w:rsidR="009F7210" w:rsidRPr="00C326D7" w:rsidSect="00657C9F">
      <w:headerReference w:type="default" r:id="rId13"/>
      <w:headerReference w:type="first" r:id="rId14"/>
      <w:pgSz w:w="9979" w:h="14175" w:code="1"/>
      <w:pgMar w:top="1440" w:right="1440" w:bottom="1440" w:left="1440" w:header="720" w:footer="720" w:gutter="0"/>
      <w:pgNumType w:start="1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62A6AD" w14:textId="77777777" w:rsidR="00E64FE0" w:rsidRDefault="00E64FE0">
      <w:r>
        <w:separator/>
      </w:r>
    </w:p>
  </w:endnote>
  <w:endnote w:type="continuationSeparator" w:id="0">
    <w:p w14:paraId="68AC97C0" w14:textId="77777777" w:rsidR="00E64FE0" w:rsidRDefault="00E6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6DB9B5" w14:textId="77777777" w:rsidR="00B324FA" w:rsidRDefault="00B324FA" w:rsidP="008B5C0C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2640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DAEDD3" w14:textId="77777777" w:rsidR="00E64FE0" w:rsidRDefault="00E64FE0">
      <w:r>
        <w:separator/>
      </w:r>
    </w:p>
  </w:footnote>
  <w:footnote w:type="continuationSeparator" w:id="0">
    <w:p w14:paraId="0A61F28E" w14:textId="77777777" w:rsidR="00E64FE0" w:rsidRDefault="00E64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329F9C" w14:textId="14440D7A" w:rsidR="00B324FA" w:rsidRPr="001F3F9E" w:rsidRDefault="00B324FA" w:rsidP="00F1661C">
    <w:pPr>
      <w:pStyle w:val="Header"/>
      <w:keepLines w:val="0"/>
      <w:tabs>
        <w:tab w:val="clear" w:pos="8640"/>
        <w:tab w:val="right" w:pos="8505"/>
      </w:tabs>
      <w:rPr>
        <w:spacing w:val="40"/>
        <w:szCs w:val="14"/>
        <w:lang w:val="nb-NO"/>
      </w:rPr>
    </w:pPr>
    <w:r>
      <w:rPr>
        <w:noProof/>
        <w:spacing w:val="40"/>
        <w:szCs w:val="14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B966F62" wp14:editId="0719F094">
              <wp:simplePos x="0" y="0"/>
              <wp:positionH relativeFrom="margin">
                <wp:align>center</wp:align>
              </wp:positionH>
              <wp:positionV relativeFrom="paragraph">
                <wp:posOffset>185636</wp:posOffset>
              </wp:positionV>
              <wp:extent cx="5462270" cy="0"/>
              <wp:effectExtent l="0" t="19050" r="43180" b="3810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6227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E9D33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4.6pt" to="430.1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" strokeweight="4.5pt">
              <v:stroke linestyle="thinThick"/>
              <w10:wrap anchorx="margin"/>
            </v:line>
          </w:pict>
        </mc:Fallback>
      </mc:AlternateContent>
    </w:r>
    <w:r w:rsidR="00E93115">
      <w:rPr>
        <w:spacing w:val="40"/>
        <w:szCs w:val="14"/>
        <w:lang w:val="nb-NO"/>
      </w:rPr>
      <w:t>laporan praktikum</w:t>
    </w:r>
    <w:r>
      <w:rPr>
        <w:spacing w:val="40"/>
        <w:szCs w:val="14"/>
        <w:lang w:val="nb-NO"/>
      </w:rPr>
      <w:tab/>
    </w:r>
    <w:r>
      <w:rPr>
        <w:spacing w:val="40"/>
        <w:szCs w:val="14"/>
        <w:lang w:val="nb-NO"/>
      </w:rPr>
      <w:tab/>
    </w:r>
    <w:r w:rsidR="00D82227">
      <w:rPr>
        <w:rFonts w:cs="Arial"/>
        <w:caps w:val="0"/>
        <w:spacing w:val="0"/>
        <w:sz w:val="16"/>
      </w:rPr>
      <w:t xml:space="preserve">Teknik </w:t>
    </w:r>
    <w:proofErr w:type="spellStart"/>
    <w:r w:rsidR="00D82227">
      <w:rPr>
        <w:rFonts w:cs="Arial"/>
        <w:caps w:val="0"/>
        <w:spacing w:val="0"/>
        <w:sz w:val="16"/>
      </w:rPr>
      <w:t>Informatika</w:t>
    </w:r>
    <w:proofErr w:type="spellEnd"/>
    <w:r w:rsidR="00D82227">
      <w:rPr>
        <w:rFonts w:cs="Arial"/>
        <w:caps w:val="0"/>
        <w:spacing w:val="0"/>
        <w:sz w:val="16"/>
      </w:rPr>
      <w:t xml:space="preserve"> ITERA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410530" w14:textId="77777777" w:rsidR="00B324FA" w:rsidRDefault="00B324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mso35"/>
      </v:shape>
    </w:pict>
  </w:numPicBullet>
  <w:numPicBullet w:numPicBulletId="1">
    <w:pict>
      <v:shape id="_x0000_i1026" type="#_x0000_t75" style="width:11.15pt;height:11.15pt" o:bullet="t">
        <v:imagedata r:id="rId2" o:title="BD21421_"/>
      </v:shape>
    </w:pict>
  </w:numPicBullet>
  <w:abstractNum w:abstractNumId="0" w15:restartNumberingAfterBreak="0">
    <w:nsid w:val="00000003"/>
    <w:multiLevelType w:val="hybridMultilevel"/>
    <w:tmpl w:val="7545E146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14D1004"/>
    <w:multiLevelType w:val="hybridMultilevel"/>
    <w:tmpl w:val="E3164FD8"/>
    <w:lvl w:ilvl="0" w:tplc="A66872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114FF"/>
    <w:multiLevelType w:val="hybridMultilevel"/>
    <w:tmpl w:val="B6FA2B0C"/>
    <w:lvl w:ilvl="0" w:tplc="CFDEF3FC">
      <w:start w:val="1"/>
      <w:numFmt w:val="lowerLetter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2" w:hanging="360"/>
      </w:pPr>
    </w:lvl>
    <w:lvl w:ilvl="2" w:tplc="0409001B" w:tentative="1">
      <w:start w:val="1"/>
      <w:numFmt w:val="lowerRoman"/>
      <w:lvlText w:val="%3."/>
      <w:lvlJc w:val="right"/>
      <w:pPr>
        <w:ind w:left="2282" w:hanging="180"/>
      </w:pPr>
    </w:lvl>
    <w:lvl w:ilvl="3" w:tplc="0409000F" w:tentative="1">
      <w:start w:val="1"/>
      <w:numFmt w:val="decimal"/>
      <w:lvlText w:val="%4."/>
      <w:lvlJc w:val="left"/>
      <w:pPr>
        <w:ind w:left="3002" w:hanging="360"/>
      </w:pPr>
    </w:lvl>
    <w:lvl w:ilvl="4" w:tplc="04090019" w:tentative="1">
      <w:start w:val="1"/>
      <w:numFmt w:val="lowerLetter"/>
      <w:lvlText w:val="%5."/>
      <w:lvlJc w:val="left"/>
      <w:pPr>
        <w:ind w:left="3722" w:hanging="360"/>
      </w:pPr>
    </w:lvl>
    <w:lvl w:ilvl="5" w:tplc="0409001B" w:tentative="1">
      <w:start w:val="1"/>
      <w:numFmt w:val="lowerRoman"/>
      <w:lvlText w:val="%6."/>
      <w:lvlJc w:val="right"/>
      <w:pPr>
        <w:ind w:left="4442" w:hanging="180"/>
      </w:pPr>
    </w:lvl>
    <w:lvl w:ilvl="6" w:tplc="0409000F" w:tentative="1">
      <w:start w:val="1"/>
      <w:numFmt w:val="decimal"/>
      <w:lvlText w:val="%7."/>
      <w:lvlJc w:val="left"/>
      <w:pPr>
        <w:ind w:left="5162" w:hanging="360"/>
      </w:pPr>
    </w:lvl>
    <w:lvl w:ilvl="7" w:tplc="04090019" w:tentative="1">
      <w:start w:val="1"/>
      <w:numFmt w:val="lowerLetter"/>
      <w:lvlText w:val="%8."/>
      <w:lvlJc w:val="left"/>
      <w:pPr>
        <w:ind w:left="5882" w:hanging="360"/>
      </w:pPr>
    </w:lvl>
    <w:lvl w:ilvl="8" w:tplc="04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3" w15:restartNumberingAfterBreak="0">
    <w:nsid w:val="0CAB3C2A"/>
    <w:multiLevelType w:val="hybridMultilevel"/>
    <w:tmpl w:val="E5A21A52"/>
    <w:lvl w:ilvl="0" w:tplc="4522B7E4">
      <w:start w:val="1"/>
      <w:numFmt w:val="bullet"/>
      <w:pStyle w:val="hsrkomList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B6AA6"/>
    <w:multiLevelType w:val="hybridMultilevel"/>
    <w:tmpl w:val="6734C5B6"/>
    <w:lvl w:ilvl="0" w:tplc="EEB2AC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F5AEB10C">
      <w:start w:val="166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8B6AF1D2" w:tentative="1">
      <w:start w:val="1"/>
      <w:numFmt w:val="bullet"/>
      <w:lvlText w:val="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1F200C8" w:tentative="1">
      <w:start w:val="1"/>
      <w:numFmt w:val="bullet"/>
      <w:lvlText w:val="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48704F20" w:tentative="1">
      <w:start w:val="1"/>
      <w:numFmt w:val="bullet"/>
      <w:lvlText w:val="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9D6A4A8" w:tentative="1">
      <w:start w:val="1"/>
      <w:numFmt w:val="bullet"/>
      <w:lvlText w:val="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648692" w:tentative="1">
      <w:start w:val="1"/>
      <w:numFmt w:val="bullet"/>
      <w:lvlText w:val="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11FC44D2" w:tentative="1">
      <w:start w:val="1"/>
      <w:numFmt w:val="bullet"/>
      <w:lvlText w:val="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8F4B9C0" w:tentative="1">
      <w:start w:val="1"/>
      <w:numFmt w:val="bullet"/>
      <w:lvlText w:val="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421EDF"/>
    <w:multiLevelType w:val="hybridMultilevel"/>
    <w:tmpl w:val="552CDE6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75265"/>
    <w:multiLevelType w:val="hybridMultilevel"/>
    <w:tmpl w:val="5DAC2218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E7010"/>
    <w:multiLevelType w:val="hybridMultilevel"/>
    <w:tmpl w:val="D520EE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F3FDF"/>
    <w:multiLevelType w:val="hybridMultilevel"/>
    <w:tmpl w:val="24542D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B0BDF"/>
    <w:multiLevelType w:val="hybridMultilevel"/>
    <w:tmpl w:val="35AA0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B16AA"/>
    <w:multiLevelType w:val="multilevel"/>
    <w:tmpl w:val="7D408454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0DE7131"/>
    <w:multiLevelType w:val="hybridMultilevel"/>
    <w:tmpl w:val="7166F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0C4576"/>
    <w:multiLevelType w:val="multilevel"/>
    <w:tmpl w:val="36B2B324"/>
    <w:lvl w:ilvl="0">
      <w:start w:val="1"/>
      <w:numFmt w:val="decimal"/>
      <w:lvlText w:val="1.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 w15:restartNumberingAfterBreak="0">
    <w:nsid w:val="36DD097A"/>
    <w:multiLevelType w:val="hybridMultilevel"/>
    <w:tmpl w:val="69683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3A245F"/>
    <w:multiLevelType w:val="hybridMultilevel"/>
    <w:tmpl w:val="0FB265C2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A73373"/>
    <w:multiLevelType w:val="multilevel"/>
    <w:tmpl w:val="E8B8719A"/>
    <w:lvl w:ilvl="0">
      <w:start w:val="1"/>
      <w:numFmt w:val="decimal"/>
      <w:lvlText w:val="5.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5.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6" w15:restartNumberingAfterBreak="0">
    <w:nsid w:val="3CB35FA2"/>
    <w:multiLevelType w:val="hybridMultilevel"/>
    <w:tmpl w:val="0A5CE9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127CD6"/>
    <w:multiLevelType w:val="hybridMultilevel"/>
    <w:tmpl w:val="65EC9F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0CD2C3D"/>
    <w:multiLevelType w:val="multilevel"/>
    <w:tmpl w:val="006EF354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5.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9" w15:restartNumberingAfterBreak="0">
    <w:nsid w:val="453D730F"/>
    <w:multiLevelType w:val="hybridMultilevel"/>
    <w:tmpl w:val="8926EA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7472944"/>
    <w:multiLevelType w:val="hybridMultilevel"/>
    <w:tmpl w:val="A9080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</w:abstractNum>
  <w:abstractNum w:abstractNumId="22" w15:restartNumberingAfterBreak="0">
    <w:nsid w:val="510040E1"/>
    <w:multiLevelType w:val="hybridMultilevel"/>
    <w:tmpl w:val="2E0045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ED4C8E"/>
    <w:multiLevelType w:val="hybridMultilevel"/>
    <w:tmpl w:val="DC949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C833AF"/>
    <w:multiLevelType w:val="multilevel"/>
    <w:tmpl w:val="E716E14C"/>
    <w:lvl w:ilvl="0">
      <w:start w:val="1"/>
      <w:numFmt w:val="decimal"/>
      <w:pStyle w:val="hsrkomSub-bab2"/>
      <w:lvlText w:val="1.1.%1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8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96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4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440"/>
      </w:pPr>
      <w:rPr>
        <w:rFonts w:hint="default"/>
      </w:rPr>
    </w:lvl>
  </w:abstractNum>
  <w:abstractNum w:abstractNumId="25" w15:restartNumberingAfterBreak="0">
    <w:nsid w:val="57523EA1"/>
    <w:multiLevelType w:val="hybridMultilevel"/>
    <w:tmpl w:val="DE146A1C"/>
    <w:lvl w:ilvl="0" w:tplc="3DB007F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CE3056"/>
    <w:multiLevelType w:val="hybridMultilevel"/>
    <w:tmpl w:val="631A431C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9B88B84">
      <w:start w:val="1"/>
      <w:numFmt w:val="bullet"/>
      <w:lvlText w:val="o"/>
      <w:lvlJc w:val="left"/>
      <w:pPr>
        <w:ind w:left="1440" w:hanging="360"/>
      </w:pPr>
      <w:rPr>
        <w:rFonts w:ascii="Garamond" w:hAnsi="Garamond" w:cs="Courier New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8C34B9"/>
    <w:multiLevelType w:val="hybridMultilevel"/>
    <w:tmpl w:val="CC2E7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25BF6"/>
    <w:multiLevelType w:val="hybridMultilevel"/>
    <w:tmpl w:val="2CDC50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FB4295"/>
    <w:multiLevelType w:val="hybridMultilevel"/>
    <w:tmpl w:val="FCB683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70C22"/>
    <w:multiLevelType w:val="hybridMultilevel"/>
    <w:tmpl w:val="E49A86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436190"/>
    <w:multiLevelType w:val="singleLevel"/>
    <w:tmpl w:val="D7CE7166"/>
    <w:lvl w:ilvl="0">
      <w:start w:val="1"/>
      <w:numFmt w:val="bullet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</w:abstractNum>
  <w:abstractNum w:abstractNumId="32" w15:restartNumberingAfterBreak="0">
    <w:nsid w:val="60EF0358"/>
    <w:multiLevelType w:val="multilevel"/>
    <w:tmpl w:val="D6AC3014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3" w15:restartNumberingAfterBreak="0">
    <w:nsid w:val="621A49DD"/>
    <w:multiLevelType w:val="hybridMultilevel"/>
    <w:tmpl w:val="CDCC970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6A3920"/>
    <w:multiLevelType w:val="hybridMultilevel"/>
    <w:tmpl w:val="83A6071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-360"/>
        </w:tabs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"/>
        </w:tabs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960"/>
        </w:tabs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180"/>
      </w:pPr>
    </w:lvl>
  </w:abstractNum>
  <w:abstractNum w:abstractNumId="35" w15:restartNumberingAfterBreak="0">
    <w:nsid w:val="6BD04CF6"/>
    <w:multiLevelType w:val="hybridMultilevel"/>
    <w:tmpl w:val="08B682F6"/>
    <w:lvl w:ilvl="0" w:tplc="7952A32E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287449E0">
      <w:start w:val="166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94D06B36">
      <w:start w:val="166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DEA6ABE" w:tentative="1">
      <w:start w:val="1"/>
      <w:numFmt w:val="bullet"/>
      <w:lvlText w:val="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FBA9F54" w:tentative="1">
      <w:start w:val="1"/>
      <w:numFmt w:val="bullet"/>
      <w:lvlText w:val="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7B26A28" w:tentative="1">
      <w:start w:val="1"/>
      <w:numFmt w:val="bullet"/>
      <w:lvlText w:val="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17251CE" w:tentative="1">
      <w:start w:val="1"/>
      <w:numFmt w:val="bullet"/>
      <w:lvlText w:val="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280281C" w:tentative="1">
      <w:start w:val="1"/>
      <w:numFmt w:val="bullet"/>
      <w:lvlText w:val="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9E4E11E" w:tentative="1">
      <w:start w:val="1"/>
      <w:numFmt w:val="bullet"/>
      <w:lvlText w:val="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CA24500"/>
    <w:multiLevelType w:val="multilevel"/>
    <w:tmpl w:val="A0AEC4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srkomSub-bab1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7" w15:restartNumberingAfterBreak="0">
    <w:nsid w:val="6E394299"/>
    <w:multiLevelType w:val="hybridMultilevel"/>
    <w:tmpl w:val="64323A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DF043B"/>
    <w:multiLevelType w:val="hybridMultilevel"/>
    <w:tmpl w:val="5AF4B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763E13"/>
    <w:multiLevelType w:val="hybridMultilevel"/>
    <w:tmpl w:val="5F9AF540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91566D"/>
    <w:multiLevelType w:val="multilevel"/>
    <w:tmpl w:val="D50CD5F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2880" w:hanging="2520"/>
      </w:pPr>
      <w:rPr>
        <w:rFonts w:hint="default"/>
      </w:rPr>
    </w:lvl>
  </w:abstractNum>
  <w:abstractNum w:abstractNumId="41" w15:restartNumberingAfterBreak="0">
    <w:nsid w:val="740358B8"/>
    <w:multiLevelType w:val="hybridMultilevel"/>
    <w:tmpl w:val="99E6A674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lang w:val="en-US"/>
      </w:rPr>
    </w:lvl>
    <w:lvl w:ilvl="1" w:tplc="06E256A2">
      <w:start w:val="166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B92972E" w:tentative="1">
      <w:start w:val="1"/>
      <w:numFmt w:val="bullet"/>
      <w:lvlText w:val="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F36013C" w:tentative="1">
      <w:start w:val="1"/>
      <w:numFmt w:val="bullet"/>
      <w:lvlText w:val="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0461C16" w:tentative="1">
      <w:start w:val="1"/>
      <w:numFmt w:val="bullet"/>
      <w:lvlText w:val="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8A67DF4" w:tentative="1">
      <w:start w:val="1"/>
      <w:numFmt w:val="bullet"/>
      <w:lvlText w:val="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7E60BFA0" w:tentative="1">
      <w:start w:val="1"/>
      <w:numFmt w:val="bullet"/>
      <w:lvlText w:val="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6A011B2" w:tentative="1">
      <w:start w:val="1"/>
      <w:numFmt w:val="bullet"/>
      <w:lvlText w:val="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3B42D2BE" w:tentative="1">
      <w:start w:val="1"/>
      <w:numFmt w:val="bullet"/>
      <w:lvlText w:val="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7392834"/>
    <w:multiLevelType w:val="hybridMultilevel"/>
    <w:tmpl w:val="03809874"/>
    <w:lvl w:ilvl="0" w:tplc="3BD81DC6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BFD5B4F"/>
    <w:multiLevelType w:val="hybridMultilevel"/>
    <w:tmpl w:val="4A38AE70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1A29DE"/>
    <w:multiLevelType w:val="hybridMultilevel"/>
    <w:tmpl w:val="DE5027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224966">
    <w:abstractNumId w:val="31"/>
  </w:num>
  <w:num w:numId="2" w16cid:durableId="829174138">
    <w:abstractNumId w:val="21"/>
  </w:num>
  <w:num w:numId="3" w16cid:durableId="1117068647">
    <w:abstractNumId w:val="5"/>
  </w:num>
  <w:num w:numId="4" w16cid:durableId="668600951">
    <w:abstractNumId w:val="12"/>
  </w:num>
  <w:num w:numId="5" w16cid:durableId="2103065693">
    <w:abstractNumId w:val="33"/>
  </w:num>
  <w:num w:numId="6" w16cid:durableId="1251696834">
    <w:abstractNumId w:val="41"/>
  </w:num>
  <w:num w:numId="7" w16cid:durableId="920600136">
    <w:abstractNumId w:val="4"/>
  </w:num>
  <w:num w:numId="8" w16cid:durableId="1890455504">
    <w:abstractNumId w:val="3"/>
  </w:num>
  <w:num w:numId="9" w16cid:durableId="1176767100">
    <w:abstractNumId w:val="35"/>
  </w:num>
  <w:num w:numId="10" w16cid:durableId="27804764">
    <w:abstractNumId w:val="24"/>
  </w:num>
  <w:num w:numId="11" w16cid:durableId="1141463476">
    <w:abstractNumId w:val="10"/>
  </w:num>
  <w:num w:numId="12" w16cid:durableId="1998069434">
    <w:abstractNumId w:val="36"/>
  </w:num>
  <w:num w:numId="13" w16cid:durableId="2025128787">
    <w:abstractNumId w:val="17"/>
  </w:num>
  <w:num w:numId="14" w16cid:durableId="1511482397">
    <w:abstractNumId w:val="19"/>
  </w:num>
  <w:num w:numId="15" w16cid:durableId="736362938">
    <w:abstractNumId w:val="34"/>
  </w:num>
  <w:num w:numId="16" w16cid:durableId="590355638">
    <w:abstractNumId w:val="32"/>
  </w:num>
  <w:num w:numId="17" w16cid:durableId="1398552802">
    <w:abstractNumId w:val="11"/>
  </w:num>
  <w:num w:numId="18" w16cid:durableId="749041879">
    <w:abstractNumId w:val="37"/>
  </w:num>
  <w:num w:numId="19" w16cid:durableId="425881371">
    <w:abstractNumId w:val="28"/>
  </w:num>
  <w:num w:numId="20" w16cid:durableId="1887599740">
    <w:abstractNumId w:val="15"/>
  </w:num>
  <w:num w:numId="21" w16cid:durableId="2014841098">
    <w:abstractNumId w:val="18"/>
  </w:num>
  <w:num w:numId="22" w16cid:durableId="516162995">
    <w:abstractNumId w:val="13"/>
  </w:num>
  <w:num w:numId="23" w16cid:durableId="1015420187">
    <w:abstractNumId w:val="0"/>
  </w:num>
  <w:num w:numId="24" w16cid:durableId="860780998">
    <w:abstractNumId w:val="2"/>
  </w:num>
  <w:num w:numId="25" w16cid:durableId="1528830011">
    <w:abstractNumId w:val="25"/>
  </w:num>
  <w:num w:numId="26" w16cid:durableId="75834406">
    <w:abstractNumId w:val="42"/>
  </w:num>
  <w:num w:numId="27" w16cid:durableId="430129170">
    <w:abstractNumId w:val="20"/>
  </w:num>
  <w:num w:numId="28" w16cid:durableId="717362571">
    <w:abstractNumId w:val="9"/>
  </w:num>
  <w:num w:numId="29" w16cid:durableId="666907762">
    <w:abstractNumId w:val="1"/>
  </w:num>
  <w:num w:numId="30" w16cid:durableId="1868445023">
    <w:abstractNumId w:val="38"/>
  </w:num>
  <w:num w:numId="31" w16cid:durableId="1027561749">
    <w:abstractNumId w:val="27"/>
  </w:num>
  <w:num w:numId="32" w16cid:durableId="1569805845">
    <w:abstractNumId w:val="40"/>
  </w:num>
  <w:num w:numId="33" w16cid:durableId="1451627357">
    <w:abstractNumId w:val="26"/>
  </w:num>
  <w:num w:numId="34" w16cid:durableId="1456027081">
    <w:abstractNumId w:val="14"/>
  </w:num>
  <w:num w:numId="35" w16cid:durableId="5719887">
    <w:abstractNumId w:val="6"/>
  </w:num>
  <w:num w:numId="36" w16cid:durableId="512916918">
    <w:abstractNumId w:val="39"/>
  </w:num>
  <w:num w:numId="37" w16cid:durableId="1835880315">
    <w:abstractNumId w:val="43"/>
  </w:num>
  <w:num w:numId="38" w16cid:durableId="855074736">
    <w:abstractNumId w:val="23"/>
  </w:num>
  <w:num w:numId="39" w16cid:durableId="1117985921">
    <w:abstractNumId w:val="22"/>
  </w:num>
  <w:num w:numId="40" w16cid:durableId="1010331989">
    <w:abstractNumId w:val="30"/>
  </w:num>
  <w:num w:numId="41" w16cid:durableId="1275795755">
    <w:abstractNumId w:val="7"/>
  </w:num>
  <w:num w:numId="42" w16cid:durableId="1388339749">
    <w:abstractNumId w:val="44"/>
  </w:num>
  <w:num w:numId="43" w16cid:durableId="414867193">
    <w:abstractNumId w:val="29"/>
  </w:num>
  <w:num w:numId="44" w16cid:durableId="335305699">
    <w:abstractNumId w:val="16"/>
  </w:num>
  <w:num w:numId="45" w16cid:durableId="806436085">
    <w:abstractNumId w:val="8"/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activeWritingStyle w:appName="MSWord" w:lang="en-US" w:vendorID="64" w:dllVersion="6" w:nlCheck="1" w:checkStyle="0"/>
  <w:activeWritingStyle w:appName="MSWord" w:lang="fi-FI" w:vendorID="64" w:dllVersion="6" w:nlCheck="1" w:checkStyle="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sv-SE" w:vendorID="64" w:dllVersion="0" w:nlCheck="1" w:checkStyle="0"/>
  <w:activeWritingStyle w:appName="MSWord" w:lang="fi-FI" w:vendorID="64" w:dllVersion="0" w:nlCheck="1" w:checkStyle="0"/>
  <w:activeWritingStyle w:appName="MSWord" w:lang="nb-NO" w:vendorID="64" w:dllVersion="0" w:nlCheck="1" w:checkStyle="0"/>
  <w:activeWritingStyle w:appName="MSWord" w:lang="en-US" w:vendorID="8" w:dllVersion="513" w:checkStyle="1"/>
  <w:activeWritingStyle w:appName="MSWord" w:lang="sv-SE" w:vendorID="22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CD5"/>
    <w:rsid w:val="000006B9"/>
    <w:rsid w:val="00002608"/>
    <w:rsid w:val="000030B8"/>
    <w:rsid w:val="00006040"/>
    <w:rsid w:val="00006A5A"/>
    <w:rsid w:val="000070CA"/>
    <w:rsid w:val="0001063E"/>
    <w:rsid w:val="000120EA"/>
    <w:rsid w:val="00012288"/>
    <w:rsid w:val="000123BE"/>
    <w:rsid w:val="0001355F"/>
    <w:rsid w:val="00013D18"/>
    <w:rsid w:val="000147C1"/>
    <w:rsid w:val="00015AC5"/>
    <w:rsid w:val="00020322"/>
    <w:rsid w:val="0002152A"/>
    <w:rsid w:val="00027595"/>
    <w:rsid w:val="00027ECF"/>
    <w:rsid w:val="0003061D"/>
    <w:rsid w:val="00030CF0"/>
    <w:rsid w:val="000338BA"/>
    <w:rsid w:val="00033DCE"/>
    <w:rsid w:val="00035FF1"/>
    <w:rsid w:val="000360B2"/>
    <w:rsid w:val="000442D4"/>
    <w:rsid w:val="00053891"/>
    <w:rsid w:val="00053CAF"/>
    <w:rsid w:val="00056362"/>
    <w:rsid w:val="00056B92"/>
    <w:rsid w:val="00063665"/>
    <w:rsid w:val="000644C6"/>
    <w:rsid w:val="000733EB"/>
    <w:rsid w:val="00074EBE"/>
    <w:rsid w:val="0007509E"/>
    <w:rsid w:val="000772E3"/>
    <w:rsid w:val="00080B9B"/>
    <w:rsid w:val="00081531"/>
    <w:rsid w:val="00082DE8"/>
    <w:rsid w:val="000851A8"/>
    <w:rsid w:val="00085385"/>
    <w:rsid w:val="0008612C"/>
    <w:rsid w:val="000867D8"/>
    <w:rsid w:val="00086F6B"/>
    <w:rsid w:val="00087F1E"/>
    <w:rsid w:val="0009059A"/>
    <w:rsid w:val="00092059"/>
    <w:rsid w:val="00094E72"/>
    <w:rsid w:val="00096D4A"/>
    <w:rsid w:val="00097579"/>
    <w:rsid w:val="000A1EEB"/>
    <w:rsid w:val="000A4CFB"/>
    <w:rsid w:val="000A5316"/>
    <w:rsid w:val="000A63B9"/>
    <w:rsid w:val="000B02B4"/>
    <w:rsid w:val="000B5692"/>
    <w:rsid w:val="000B675B"/>
    <w:rsid w:val="000B67AB"/>
    <w:rsid w:val="000C1420"/>
    <w:rsid w:val="000C174E"/>
    <w:rsid w:val="000C2E93"/>
    <w:rsid w:val="000C358C"/>
    <w:rsid w:val="000C3E88"/>
    <w:rsid w:val="000C7654"/>
    <w:rsid w:val="000D38BF"/>
    <w:rsid w:val="000D68C0"/>
    <w:rsid w:val="000E065B"/>
    <w:rsid w:val="000E43DE"/>
    <w:rsid w:val="000E68E0"/>
    <w:rsid w:val="000F4968"/>
    <w:rsid w:val="000F5F80"/>
    <w:rsid w:val="00100E08"/>
    <w:rsid w:val="00101450"/>
    <w:rsid w:val="00110388"/>
    <w:rsid w:val="0011045E"/>
    <w:rsid w:val="00115245"/>
    <w:rsid w:val="0012286E"/>
    <w:rsid w:val="0012423E"/>
    <w:rsid w:val="00126F4F"/>
    <w:rsid w:val="0012738A"/>
    <w:rsid w:val="00132637"/>
    <w:rsid w:val="00134DDA"/>
    <w:rsid w:val="00134ED9"/>
    <w:rsid w:val="00140FBF"/>
    <w:rsid w:val="00141097"/>
    <w:rsid w:val="00142960"/>
    <w:rsid w:val="00143157"/>
    <w:rsid w:val="00145911"/>
    <w:rsid w:val="00147437"/>
    <w:rsid w:val="001517F6"/>
    <w:rsid w:val="00153100"/>
    <w:rsid w:val="00154691"/>
    <w:rsid w:val="0016036C"/>
    <w:rsid w:val="00160DEA"/>
    <w:rsid w:val="001638DF"/>
    <w:rsid w:val="00166001"/>
    <w:rsid w:val="00166A28"/>
    <w:rsid w:val="00167271"/>
    <w:rsid w:val="00170DB7"/>
    <w:rsid w:val="00172D96"/>
    <w:rsid w:val="00174362"/>
    <w:rsid w:val="00175FC4"/>
    <w:rsid w:val="00176359"/>
    <w:rsid w:val="00181E0C"/>
    <w:rsid w:val="00183873"/>
    <w:rsid w:val="00183CA4"/>
    <w:rsid w:val="00184B80"/>
    <w:rsid w:val="00186609"/>
    <w:rsid w:val="00186718"/>
    <w:rsid w:val="0019309C"/>
    <w:rsid w:val="00193DFA"/>
    <w:rsid w:val="001945CD"/>
    <w:rsid w:val="00196E38"/>
    <w:rsid w:val="001A5C81"/>
    <w:rsid w:val="001A70A4"/>
    <w:rsid w:val="001B08D8"/>
    <w:rsid w:val="001B1C09"/>
    <w:rsid w:val="001B27E1"/>
    <w:rsid w:val="001B4142"/>
    <w:rsid w:val="001B5889"/>
    <w:rsid w:val="001B6D1F"/>
    <w:rsid w:val="001B7E26"/>
    <w:rsid w:val="001C0228"/>
    <w:rsid w:val="001C3188"/>
    <w:rsid w:val="001C4434"/>
    <w:rsid w:val="001C51E7"/>
    <w:rsid w:val="001D0D54"/>
    <w:rsid w:val="001D1F6F"/>
    <w:rsid w:val="001E08DF"/>
    <w:rsid w:val="001E10D0"/>
    <w:rsid w:val="001E13AA"/>
    <w:rsid w:val="001E4F85"/>
    <w:rsid w:val="001E557E"/>
    <w:rsid w:val="001E7649"/>
    <w:rsid w:val="001F01EC"/>
    <w:rsid w:val="001F1F78"/>
    <w:rsid w:val="001F3C95"/>
    <w:rsid w:val="001F3F9E"/>
    <w:rsid w:val="001F4C80"/>
    <w:rsid w:val="001F5EE6"/>
    <w:rsid w:val="001F6582"/>
    <w:rsid w:val="002018EE"/>
    <w:rsid w:val="00202161"/>
    <w:rsid w:val="0020301E"/>
    <w:rsid w:val="002052D3"/>
    <w:rsid w:val="00210362"/>
    <w:rsid w:val="002117F6"/>
    <w:rsid w:val="00213A42"/>
    <w:rsid w:val="00213B59"/>
    <w:rsid w:val="00214246"/>
    <w:rsid w:val="002149B2"/>
    <w:rsid w:val="00215329"/>
    <w:rsid w:val="002167E4"/>
    <w:rsid w:val="00217153"/>
    <w:rsid w:val="00217AA9"/>
    <w:rsid w:val="00221F34"/>
    <w:rsid w:val="0022775B"/>
    <w:rsid w:val="0023062A"/>
    <w:rsid w:val="00236485"/>
    <w:rsid w:val="00237FD2"/>
    <w:rsid w:val="002406DC"/>
    <w:rsid w:val="00240F20"/>
    <w:rsid w:val="0024178D"/>
    <w:rsid w:val="00241D07"/>
    <w:rsid w:val="00241EDA"/>
    <w:rsid w:val="00242416"/>
    <w:rsid w:val="0024251F"/>
    <w:rsid w:val="002425DA"/>
    <w:rsid w:val="00242E8E"/>
    <w:rsid w:val="002432DE"/>
    <w:rsid w:val="00243F6D"/>
    <w:rsid w:val="00245605"/>
    <w:rsid w:val="00245F1A"/>
    <w:rsid w:val="00251066"/>
    <w:rsid w:val="00253B10"/>
    <w:rsid w:val="0025472A"/>
    <w:rsid w:val="00257F73"/>
    <w:rsid w:val="00262A0C"/>
    <w:rsid w:val="00262E34"/>
    <w:rsid w:val="002630EC"/>
    <w:rsid w:val="002648B4"/>
    <w:rsid w:val="00265CA7"/>
    <w:rsid w:val="00267C81"/>
    <w:rsid w:val="00267D6A"/>
    <w:rsid w:val="00270B35"/>
    <w:rsid w:val="002760F3"/>
    <w:rsid w:val="00277B62"/>
    <w:rsid w:val="00280389"/>
    <w:rsid w:val="00281E0D"/>
    <w:rsid w:val="00282494"/>
    <w:rsid w:val="00282B69"/>
    <w:rsid w:val="002844B2"/>
    <w:rsid w:val="00286CA6"/>
    <w:rsid w:val="002876FC"/>
    <w:rsid w:val="00292175"/>
    <w:rsid w:val="00293E91"/>
    <w:rsid w:val="0029401D"/>
    <w:rsid w:val="0029552F"/>
    <w:rsid w:val="00295A9E"/>
    <w:rsid w:val="002A3C98"/>
    <w:rsid w:val="002A409E"/>
    <w:rsid w:val="002A4D62"/>
    <w:rsid w:val="002B1963"/>
    <w:rsid w:val="002B20B2"/>
    <w:rsid w:val="002B3E22"/>
    <w:rsid w:val="002B3E61"/>
    <w:rsid w:val="002B533F"/>
    <w:rsid w:val="002B6B49"/>
    <w:rsid w:val="002B6BD2"/>
    <w:rsid w:val="002C4043"/>
    <w:rsid w:val="002C640A"/>
    <w:rsid w:val="002D0F00"/>
    <w:rsid w:val="002D173C"/>
    <w:rsid w:val="002D6E51"/>
    <w:rsid w:val="002D76A9"/>
    <w:rsid w:val="002E1DD0"/>
    <w:rsid w:val="002E5C19"/>
    <w:rsid w:val="002E6720"/>
    <w:rsid w:val="002E726E"/>
    <w:rsid w:val="002E7814"/>
    <w:rsid w:val="002E7EFD"/>
    <w:rsid w:val="002F0406"/>
    <w:rsid w:val="002F0655"/>
    <w:rsid w:val="002F57DC"/>
    <w:rsid w:val="002F5B6E"/>
    <w:rsid w:val="002F6391"/>
    <w:rsid w:val="003005D0"/>
    <w:rsid w:val="00304814"/>
    <w:rsid w:val="00304FF8"/>
    <w:rsid w:val="00306BDE"/>
    <w:rsid w:val="00306CEB"/>
    <w:rsid w:val="0030774E"/>
    <w:rsid w:val="00307D37"/>
    <w:rsid w:val="00310980"/>
    <w:rsid w:val="0031234E"/>
    <w:rsid w:val="00312D57"/>
    <w:rsid w:val="00313BB5"/>
    <w:rsid w:val="0031410B"/>
    <w:rsid w:val="00320994"/>
    <w:rsid w:val="00321D8A"/>
    <w:rsid w:val="00322C93"/>
    <w:rsid w:val="00323C11"/>
    <w:rsid w:val="0032517A"/>
    <w:rsid w:val="00327264"/>
    <w:rsid w:val="00335D72"/>
    <w:rsid w:val="0034085A"/>
    <w:rsid w:val="003412BC"/>
    <w:rsid w:val="00343FD2"/>
    <w:rsid w:val="0034517C"/>
    <w:rsid w:val="00347996"/>
    <w:rsid w:val="00350F3C"/>
    <w:rsid w:val="00351985"/>
    <w:rsid w:val="00352916"/>
    <w:rsid w:val="00357209"/>
    <w:rsid w:val="00361F28"/>
    <w:rsid w:val="0036262F"/>
    <w:rsid w:val="00363218"/>
    <w:rsid w:val="003645D3"/>
    <w:rsid w:val="00367F55"/>
    <w:rsid w:val="00371AB1"/>
    <w:rsid w:val="003749EE"/>
    <w:rsid w:val="003760BD"/>
    <w:rsid w:val="00384D57"/>
    <w:rsid w:val="00390E53"/>
    <w:rsid w:val="00391787"/>
    <w:rsid w:val="00392B61"/>
    <w:rsid w:val="00393407"/>
    <w:rsid w:val="00395E6C"/>
    <w:rsid w:val="00397257"/>
    <w:rsid w:val="003A00AE"/>
    <w:rsid w:val="003A03C9"/>
    <w:rsid w:val="003A188B"/>
    <w:rsid w:val="003A48D2"/>
    <w:rsid w:val="003A7941"/>
    <w:rsid w:val="003A7A95"/>
    <w:rsid w:val="003B12A2"/>
    <w:rsid w:val="003B242A"/>
    <w:rsid w:val="003B2D7D"/>
    <w:rsid w:val="003B5E8F"/>
    <w:rsid w:val="003C05FD"/>
    <w:rsid w:val="003C2452"/>
    <w:rsid w:val="003C2C7D"/>
    <w:rsid w:val="003C3EF5"/>
    <w:rsid w:val="003C44C2"/>
    <w:rsid w:val="003C68AE"/>
    <w:rsid w:val="003D048A"/>
    <w:rsid w:val="003D59DB"/>
    <w:rsid w:val="003D7254"/>
    <w:rsid w:val="003D77C8"/>
    <w:rsid w:val="003D78BD"/>
    <w:rsid w:val="003E104D"/>
    <w:rsid w:val="003E25C7"/>
    <w:rsid w:val="003E2DE1"/>
    <w:rsid w:val="003E676A"/>
    <w:rsid w:val="003F25AE"/>
    <w:rsid w:val="003F3388"/>
    <w:rsid w:val="003F5888"/>
    <w:rsid w:val="003F7A26"/>
    <w:rsid w:val="00401766"/>
    <w:rsid w:val="00402E12"/>
    <w:rsid w:val="0040516C"/>
    <w:rsid w:val="0040565B"/>
    <w:rsid w:val="0040624A"/>
    <w:rsid w:val="00406E35"/>
    <w:rsid w:val="00410906"/>
    <w:rsid w:val="00410C35"/>
    <w:rsid w:val="00414737"/>
    <w:rsid w:val="0041758D"/>
    <w:rsid w:val="00417DEF"/>
    <w:rsid w:val="00420942"/>
    <w:rsid w:val="0042313C"/>
    <w:rsid w:val="004237B5"/>
    <w:rsid w:val="00432A56"/>
    <w:rsid w:val="00433D5F"/>
    <w:rsid w:val="00440B0E"/>
    <w:rsid w:val="00442F2F"/>
    <w:rsid w:val="00443758"/>
    <w:rsid w:val="00443BC2"/>
    <w:rsid w:val="00445E91"/>
    <w:rsid w:val="00446003"/>
    <w:rsid w:val="00447A78"/>
    <w:rsid w:val="0045343A"/>
    <w:rsid w:val="0045507A"/>
    <w:rsid w:val="0045552A"/>
    <w:rsid w:val="00455E3E"/>
    <w:rsid w:val="00457546"/>
    <w:rsid w:val="00457700"/>
    <w:rsid w:val="004578DF"/>
    <w:rsid w:val="004617A3"/>
    <w:rsid w:val="004679AF"/>
    <w:rsid w:val="0047239C"/>
    <w:rsid w:val="00476B8A"/>
    <w:rsid w:val="0048095E"/>
    <w:rsid w:val="004818C5"/>
    <w:rsid w:val="00481AEA"/>
    <w:rsid w:val="00481BAF"/>
    <w:rsid w:val="004843D2"/>
    <w:rsid w:val="00484C52"/>
    <w:rsid w:val="00485313"/>
    <w:rsid w:val="00485A48"/>
    <w:rsid w:val="004865B7"/>
    <w:rsid w:val="00491D13"/>
    <w:rsid w:val="00492280"/>
    <w:rsid w:val="004950E3"/>
    <w:rsid w:val="00497C44"/>
    <w:rsid w:val="004A011A"/>
    <w:rsid w:val="004A047E"/>
    <w:rsid w:val="004A1F51"/>
    <w:rsid w:val="004A2A3E"/>
    <w:rsid w:val="004A3592"/>
    <w:rsid w:val="004A45FF"/>
    <w:rsid w:val="004A6AAF"/>
    <w:rsid w:val="004B09FA"/>
    <w:rsid w:val="004B1B97"/>
    <w:rsid w:val="004B273C"/>
    <w:rsid w:val="004B5525"/>
    <w:rsid w:val="004B5ADE"/>
    <w:rsid w:val="004B6B2B"/>
    <w:rsid w:val="004C1948"/>
    <w:rsid w:val="004C199F"/>
    <w:rsid w:val="004C1AAD"/>
    <w:rsid w:val="004C2EA4"/>
    <w:rsid w:val="004C3986"/>
    <w:rsid w:val="004C6E3B"/>
    <w:rsid w:val="004D0A65"/>
    <w:rsid w:val="004D0C83"/>
    <w:rsid w:val="004D3BBC"/>
    <w:rsid w:val="004D4D5E"/>
    <w:rsid w:val="004D5F10"/>
    <w:rsid w:val="004D7C0F"/>
    <w:rsid w:val="004E6434"/>
    <w:rsid w:val="004E6562"/>
    <w:rsid w:val="004E7EC6"/>
    <w:rsid w:val="004F041D"/>
    <w:rsid w:val="004F1441"/>
    <w:rsid w:val="004F41B6"/>
    <w:rsid w:val="004F43A7"/>
    <w:rsid w:val="004F44B4"/>
    <w:rsid w:val="00501F4C"/>
    <w:rsid w:val="00503885"/>
    <w:rsid w:val="0050450A"/>
    <w:rsid w:val="005051E6"/>
    <w:rsid w:val="00510927"/>
    <w:rsid w:val="00511410"/>
    <w:rsid w:val="005143D5"/>
    <w:rsid w:val="0051449D"/>
    <w:rsid w:val="0051532D"/>
    <w:rsid w:val="005157A5"/>
    <w:rsid w:val="005203F8"/>
    <w:rsid w:val="00521479"/>
    <w:rsid w:val="00521E09"/>
    <w:rsid w:val="00525356"/>
    <w:rsid w:val="005320C8"/>
    <w:rsid w:val="00534473"/>
    <w:rsid w:val="005364B3"/>
    <w:rsid w:val="005374F7"/>
    <w:rsid w:val="00537B8B"/>
    <w:rsid w:val="00540E0E"/>
    <w:rsid w:val="00541A18"/>
    <w:rsid w:val="005432D6"/>
    <w:rsid w:val="005500B2"/>
    <w:rsid w:val="0055352E"/>
    <w:rsid w:val="0055395D"/>
    <w:rsid w:val="0055648C"/>
    <w:rsid w:val="0055690D"/>
    <w:rsid w:val="00557B57"/>
    <w:rsid w:val="00557D39"/>
    <w:rsid w:val="00561A8D"/>
    <w:rsid w:val="005624A9"/>
    <w:rsid w:val="00570382"/>
    <w:rsid w:val="005723FB"/>
    <w:rsid w:val="00575F7E"/>
    <w:rsid w:val="00576457"/>
    <w:rsid w:val="00580A93"/>
    <w:rsid w:val="00581C9B"/>
    <w:rsid w:val="00581F19"/>
    <w:rsid w:val="00582FB5"/>
    <w:rsid w:val="00583769"/>
    <w:rsid w:val="005877A5"/>
    <w:rsid w:val="00590236"/>
    <w:rsid w:val="005A377A"/>
    <w:rsid w:val="005A3B94"/>
    <w:rsid w:val="005A5A4D"/>
    <w:rsid w:val="005A5D61"/>
    <w:rsid w:val="005A7D27"/>
    <w:rsid w:val="005B05FA"/>
    <w:rsid w:val="005B10E0"/>
    <w:rsid w:val="005B168F"/>
    <w:rsid w:val="005B1912"/>
    <w:rsid w:val="005B2574"/>
    <w:rsid w:val="005B68D2"/>
    <w:rsid w:val="005C1FF5"/>
    <w:rsid w:val="005C7B0B"/>
    <w:rsid w:val="005D0392"/>
    <w:rsid w:val="005D1A61"/>
    <w:rsid w:val="005D71CF"/>
    <w:rsid w:val="005E416E"/>
    <w:rsid w:val="005E6616"/>
    <w:rsid w:val="005F06E4"/>
    <w:rsid w:val="005F1575"/>
    <w:rsid w:val="005F1AF2"/>
    <w:rsid w:val="005F42DA"/>
    <w:rsid w:val="005F62D6"/>
    <w:rsid w:val="005F7AA1"/>
    <w:rsid w:val="006024A3"/>
    <w:rsid w:val="00603221"/>
    <w:rsid w:val="006047B7"/>
    <w:rsid w:val="00604FF3"/>
    <w:rsid w:val="00605946"/>
    <w:rsid w:val="00605AE2"/>
    <w:rsid w:val="00613A41"/>
    <w:rsid w:val="006155D0"/>
    <w:rsid w:val="006178F0"/>
    <w:rsid w:val="00620A9D"/>
    <w:rsid w:val="00625109"/>
    <w:rsid w:val="006268D8"/>
    <w:rsid w:val="00630336"/>
    <w:rsid w:val="0063144B"/>
    <w:rsid w:val="006338EF"/>
    <w:rsid w:val="00633F69"/>
    <w:rsid w:val="00640B9F"/>
    <w:rsid w:val="00643485"/>
    <w:rsid w:val="006467BB"/>
    <w:rsid w:val="0065131F"/>
    <w:rsid w:val="006522B9"/>
    <w:rsid w:val="00652E5B"/>
    <w:rsid w:val="00653A24"/>
    <w:rsid w:val="00654740"/>
    <w:rsid w:val="00654AED"/>
    <w:rsid w:val="00655A6A"/>
    <w:rsid w:val="00657352"/>
    <w:rsid w:val="00657C9F"/>
    <w:rsid w:val="00661FF4"/>
    <w:rsid w:val="006707BD"/>
    <w:rsid w:val="00680B31"/>
    <w:rsid w:val="00681431"/>
    <w:rsid w:val="0068578F"/>
    <w:rsid w:val="00690E5D"/>
    <w:rsid w:val="006915B8"/>
    <w:rsid w:val="006925B7"/>
    <w:rsid w:val="00695038"/>
    <w:rsid w:val="00695144"/>
    <w:rsid w:val="006A43EC"/>
    <w:rsid w:val="006A453F"/>
    <w:rsid w:val="006A4DB5"/>
    <w:rsid w:val="006A52FF"/>
    <w:rsid w:val="006A6D23"/>
    <w:rsid w:val="006A7827"/>
    <w:rsid w:val="006A7EF0"/>
    <w:rsid w:val="006B00F8"/>
    <w:rsid w:val="006B09F4"/>
    <w:rsid w:val="006B4E33"/>
    <w:rsid w:val="006B769D"/>
    <w:rsid w:val="006C1A31"/>
    <w:rsid w:val="006C5AF0"/>
    <w:rsid w:val="006C6EEE"/>
    <w:rsid w:val="006C7498"/>
    <w:rsid w:val="006D3A8A"/>
    <w:rsid w:val="006E0D2E"/>
    <w:rsid w:val="006E1817"/>
    <w:rsid w:val="006E25D4"/>
    <w:rsid w:val="006E6558"/>
    <w:rsid w:val="006F247F"/>
    <w:rsid w:val="006F2A1F"/>
    <w:rsid w:val="006F3181"/>
    <w:rsid w:val="006F7F59"/>
    <w:rsid w:val="00700563"/>
    <w:rsid w:val="00700609"/>
    <w:rsid w:val="00700EA0"/>
    <w:rsid w:val="00702F19"/>
    <w:rsid w:val="00704549"/>
    <w:rsid w:val="00710F89"/>
    <w:rsid w:val="007121C8"/>
    <w:rsid w:val="0071410A"/>
    <w:rsid w:val="00715D61"/>
    <w:rsid w:val="00715D6D"/>
    <w:rsid w:val="00717C8F"/>
    <w:rsid w:val="00721A8C"/>
    <w:rsid w:val="00723B49"/>
    <w:rsid w:val="007241C1"/>
    <w:rsid w:val="00724549"/>
    <w:rsid w:val="00725535"/>
    <w:rsid w:val="00727A15"/>
    <w:rsid w:val="00732118"/>
    <w:rsid w:val="00732C8B"/>
    <w:rsid w:val="00736A50"/>
    <w:rsid w:val="00742C40"/>
    <w:rsid w:val="007430EA"/>
    <w:rsid w:val="0074420A"/>
    <w:rsid w:val="00745EAA"/>
    <w:rsid w:val="00747106"/>
    <w:rsid w:val="00747CEA"/>
    <w:rsid w:val="00753767"/>
    <w:rsid w:val="00755D56"/>
    <w:rsid w:val="00760C88"/>
    <w:rsid w:val="00761168"/>
    <w:rsid w:val="00764240"/>
    <w:rsid w:val="007661FB"/>
    <w:rsid w:val="00767C95"/>
    <w:rsid w:val="007812B0"/>
    <w:rsid w:val="0078264D"/>
    <w:rsid w:val="00782DA2"/>
    <w:rsid w:val="007838A9"/>
    <w:rsid w:val="00784E70"/>
    <w:rsid w:val="0078569D"/>
    <w:rsid w:val="00785D7D"/>
    <w:rsid w:val="007861AC"/>
    <w:rsid w:val="00787FC9"/>
    <w:rsid w:val="00791AC9"/>
    <w:rsid w:val="0079610F"/>
    <w:rsid w:val="007962B2"/>
    <w:rsid w:val="007A16E1"/>
    <w:rsid w:val="007A1A6E"/>
    <w:rsid w:val="007A249C"/>
    <w:rsid w:val="007A30FD"/>
    <w:rsid w:val="007A6423"/>
    <w:rsid w:val="007B19C0"/>
    <w:rsid w:val="007B2C08"/>
    <w:rsid w:val="007B2CB7"/>
    <w:rsid w:val="007B33A8"/>
    <w:rsid w:val="007B4085"/>
    <w:rsid w:val="007B4E47"/>
    <w:rsid w:val="007B665F"/>
    <w:rsid w:val="007B7AF1"/>
    <w:rsid w:val="007C62BE"/>
    <w:rsid w:val="007C641B"/>
    <w:rsid w:val="007D0229"/>
    <w:rsid w:val="007D0E71"/>
    <w:rsid w:val="007D1BCA"/>
    <w:rsid w:val="007D2B8F"/>
    <w:rsid w:val="007D3877"/>
    <w:rsid w:val="007D429A"/>
    <w:rsid w:val="007D4FBC"/>
    <w:rsid w:val="007D785A"/>
    <w:rsid w:val="007E2E56"/>
    <w:rsid w:val="007E2ECC"/>
    <w:rsid w:val="007E6519"/>
    <w:rsid w:val="007F316D"/>
    <w:rsid w:val="007F76ED"/>
    <w:rsid w:val="0080041E"/>
    <w:rsid w:val="0080520F"/>
    <w:rsid w:val="008057C2"/>
    <w:rsid w:val="00807AAD"/>
    <w:rsid w:val="00812139"/>
    <w:rsid w:val="00817A71"/>
    <w:rsid w:val="00822E09"/>
    <w:rsid w:val="008234AD"/>
    <w:rsid w:val="0082410D"/>
    <w:rsid w:val="008304A9"/>
    <w:rsid w:val="00834DAC"/>
    <w:rsid w:val="00835563"/>
    <w:rsid w:val="00835AB5"/>
    <w:rsid w:val="00836A67"/>
    <w:rsid w:val="0083789B"/>
    <w:rsid w:val="00842747"/>
    <w:rsid w:val="00843BDF"/>
    <w:rsid w:val="00843C4B"/>
    <w:rsid w:val="008456CA"/>
    <w:rsid w:val="00850AB4"/>
    <w:rsid w:val="00851918"/>
    <w:rsid w:val="00855F66"/>
    <w:rsid w:val="0086227D"/>
    <w:rsid w:val="008638DF"/>
    <w:rsid w:val="008649B2"/>
    <w:rsid w:val="008650B9"/>
    <w:rsid w:val="008674F3"/>
    <w:rsid w:val="008700BE"/>
    <w:rsid w:val="008768EB"/>
    <w:rsid w:val="00880952"/>
    <w:rsid w:val="008811FF"/>
    <w:rsid w:val="00884576"/>
    <w:rsid w:val="0088679E"/>
    <w:rsid w:val="00890717"/>
    <w:rsid w:val="00890749"/>
    <w:rsid w:val="008914A9"/>
    <w:rsid w:val="0089335E"/>
    <w:rsid w:val="008961AC"/>
    <w:rsid w:val="008966C2"/>
    <w:rsid w:val="00897E45"/>
    <w:rsid w:val="008A07B3"/>
    <w:rsid w:val="008A1562"/>
    <w:rsid w:val="008A59CC"/>
    <w:rsid w:val="008A61E4"/>
    <w:rsid w:val="008A667C"/>
    <w:rsid w:val="008A7D05"/>
    <w:rsid w:val="008B2F57"/>
    <w:rsid w:val="008B5C0C"/>
    <w:rsid w:val="008B61BB"/>
    <w:rsid w:val="008B6422"/>
    <w:rsid w:val="008C0D78"/>
    <w:rsid w:val="008C131C"/>
    <w:rsid w:val="008C1720"/>
    <w:rsid w:val="008C2770"/>
    <w:rsid w:val="008D18E6"/>
    <w:rsid w:val="008D1E94"/>
    <w:rsid w:val="008D2D4C"/>
    <w:rsid w:val="008D474F"/>
    <w:rsid w:val="008D4D36"/>
    <w:rsid w:val="008D5D34"/>
    <w:rsid w:val="008E2370"/>
    <w:rsid w:val="008E25B3"/>
    <w:rsid w:val="008E26EE"/>
    <w:rsid w:val="008E7C3E"/>
    <w:rsid w:val="008F1E04"/>
    <w:rsid w:val="008F2900"/>
    <w:rsid w:val="008F2EE1"/>
    <w:rsid w:val="008F4035"/>
    <w:rsid w:val="008F5250"/>
    <w:rsid w:val="008F6009"/>
    <w:rsid w:val="008F6363"/>
    <w:rsid w:val="008F7C60"/>
    <w:rsid w:val="008F7D54"/>
    <w:rsid w:val="008F7E11"/>
    <w:rsid w:val="0090004C"/>
    <w:rsid w:val="00901A75"/>
    <w:rsid w:val="009021BB"/>
    <w:rsid w:val="00905772"/>
    <w:rsid w:val="00905981"/>
    <w:rsid w:val="00910D9A"/>
    <w:rsid w:val="00911881"/>
    <w:rsid w:val="009176B8"/>
    <w:rsid w:val="00924F74"/>
    <w:rsid w:val="00926407"/>
    <w:rsid w:val="00927A95"/>
    <w:rsid w:val="00927DB6"/>
    <w:rsid w:val="00927EB5"/>
    <w:rsid w:val="00927F2E"/>
    <w:rsid w:val="00930AFB"/>
    <w:rsid w:val="0093184B"/>
    <w:rsid w:val="009321B7"/>
    <w:rsid w:val="0093666B"/>
    <w:rsid w:val="009367CE"/>
    <w:rsid w:val="00936BB1"/>
    <w:rsid w:val="00940210"/>
    <w:rsid w:val="00940A9F"/>
    <w:rsid w:val="00941AEF"/>
    <w:rsid w:val="009454A9"/>
    <w:rsid w:val="009518E5"/>
    <w:rsid w:val="00953C36"/>
    <w:rsid w:val="00956608"/>
    <w:rsid w:val="009629E0"/>
    <w:rsid w:val="0096758E"/>
    <w:rsid w:val="00967A99"/>
    <w:rsid w:val="00970ADA"/>
    <w:rsid w:val="0097291F"/>
    <w:rsid w:val="00973E6B"/>
    <w:rsid w:val="00977107"/>
    <w:rsid w:val="009808F5"/>
    <w:rsid w:val="0098219D"/>
    <w:rsid w:val="009838AB"/>
    <w:rsid w:val="009844B4"/>
    <w:rsid w:val="00987FE1"/>
    <w:rsid w:val="0099023B"/>
    <w:rsid w:val="0099069F"/>
    <w:rsid w:val="00990A48"/>
    <w:rsid w:val="009914F1"/>
    <w:rsid w:val="00995213"/>
    <w:rsid w:val="00996803"/>
    <w:rsid w:val="00997ECC"/>
    <w:rsid w:val="009A0D00"/>
    <w:rsid w:val="009A1E49"/>
    <w:rsid w:val="009A4D81"/>
    <w:rsid w:val="009A66F0"/>
    <w:rsid w:val="009A6D4F"/>
    <w:rsid w:val="009A6DF1"/>
    <w:rsid w:val="009B05CF"/>
    <w:rsid w:val="009B1391"/>
    <w:rsid w:val="009B431B"/>
    <w:rsid w:val="009C00D6"/>
    <w:rsid w:val="009C0A6D"/>
    <w:rsid w:val="009C32C5"/>
    <w:rsid w:val="009C55B7"/>
    <w:rsid w:val="009C609E"/>
    <w:rsid w:val="009D01B1"/>
    <w:rsid w:val="009D04EB"/>
    <w:rsid w:val="009D204B"/>
    <w:rsid w:val="009D2784"/>
    <w:rsid w:val="009D4246"/>
    <w:rsid w:val="009D458E"/>
    <w:rsid w:val="009D7EAF"/>
    <w:rsid w:val="009E20EB"/>
    <w:rsid w:val="009E443C"/>
    <w:rsid w:val="009E572E"/>
    <w:rsid w:val="009E63A4"/>
    <w:rsid w:val="009E6EE4"/>
    <w:rsid w:val="009F0B5A"/>
    <w:rsid w:val="009F0CE3"/>
    <w:rsid w:val="009F312A"/>
    <w:rsid w:val="009F5BC6"/>
    <w:rsid w:val="009F7210"/>
    <w:rsid w:val="009F7495"/>
    <w:rsid w:val="009F7658"/>
    <w:rsid w:val="00A06CD5"/>
    <w:rsid w:val="00A11AA1"/>
    <w:rsid w:val="00A12E29"/>
    <w:rsid w:val="00A176A1"/>
    <w:rsid w:val="00A25692"/>
    <w:rsid w:val="00A2616D"/>
    <w:rsid w:val="00A26902"/>
    <w:rsid w:val="00A307CF"/>
    <w:rsid w:val="00A30AB8"/>
    <w:rsid w:val="00A3275F"/>
    <w:rsid w:val="00A333E3"/>
    <w:rsid w:val="00A33448"/>
    <w:rsid w:val="00A374A9"/>
    <w:rsid w:val="00A44CA0"/>
    <w:rsid w:val="00A44D06"/>
    <w:rsid w:val="00A474AF"/>
    <w:rsid w:val="00A4772F"/>
    <w:rsid w:val="00A50F84"/>
    <w:rsid w:val="00A51693"/>
    <w:rsid w:val="00A5314E"/>
    <w:rsid w:val="00A604BF"/>
    <w:rsid w:val="00A61600"/>
    <w:rsid w:val="00A6406B"/>
    <w:rsid w:val="00A661BD"/>
    <w:rsid w:val="00A669D9"/>
    <w:rsid w:val="00A66FAA"/>
    <w:rsid w:val="00A672A1"/>
    <w:rsid w:val="00A731A2"/>
    <w:rsid w:val="00A73E6F"/>
    <w:rsid w:val="00A755C7"/>
    <w:rsid w:val="00A77496"/>
    <w:rsid w:val="00A77B59"/>
    <w:rsid w:val="00A80DDE"/>
    <w:rsid w:val="00A818A1"/>
    <w:rsid w:val="00A8339E"/>
    <w:rsid w:val="00A90ACD"/>
    <w:rsid w:val="00A95769"/>
    <w:rsid w:val="00A97A4F"/>
    <w:rsid w:val="00AA02F8"/>
    <w:rsid w:val="00AA54F1"/>
    <w:rsid w:val="00AA7E26"/>
    <w:rsid w:val="00AB180C"/>
    <w:rsid w:val="00AB1F66"/>
    <w:rsid w:val="00AB308A"/>
    <w:rsid w:val="00AB707A"/>
    <w:rsid w:val="00AC1995"/>
    <w:rsid w:val="00AC2363"/>
    <w:rsid w:val="00AC259B"/>
    <w:rsid w:val="00AC2894"/>
    <w:rsid w:val="00AC463E"/>
    <w:rsid w:val="00AC6CD5"/>
    <w:rsid w:val="00AD113F"/>
    <w:rsid w:val="00AD13AD"/>
    <w:rsid w:val="00AD1E41"/>
    <w:rsid w:val="00AD354B"/>
    <w:rsid w:val="00AD3D17"/>
    <w:rsid w:val="00AD40E1"/>
    <w:rsid w:val="00AD470E"/>
    <w:rsid w:val="00AD5B5E"/>
    <w:rsid w:val="00AE32B6"/>
    <w:rsid w:val="00AE49D7"/>
    <w:rsid w:val="00AE4EE0"/>
    <w:rsid w:val="00AE6B51"/>
    <w:rsid w:val="00AE7D8B"/>
    <w:rsid w:val="00AF123F"/>
    <w:rsid w:val="00AF15E2"/>
    <w:rsid w:val="00AF1DDC"/>
    <w:rsid w:val="00AF2A6D"/>
    <w:rsid w:val="00AF55DF"/>
    <w:rsid w:val="00AF5EB8"/>
    <w:rsid w:val="00AF5FB9"/>
    <w:rsid w:val="00AF7184"/>
    <w:rsid w:val="00AF7CE2"/>
    <w:rsid w:val="00B02EB8"/>
    <w:rsid w:val="00B10C01"/>
    <w:rsid w:val="00B14BC6"/>
    <w:rsid w:val="00B15772"/>
    <w:rsid w:val="00B16A30"/>
    <w:rsid w:val="00B16C1D"/>
    <w:rsid w:val="00B17E87"/>
    <w:rsid w:val="00B2070E"/>
    <w:rsid w:val="00B21FD4"/>
    <w:rsid w:val="00B225F2"/>
    <w:rsid w:val="00B238AD"/>
    <w:rsid w:val="00B24584"/>
    <w:rsid w:val="00B24BD2"/>
    <w:rsid w:val="00B26068"/>
    <w:rsid w:val="00B27596"/>
    <w:rsid w:val="00B324FA"/>
    <w:rsid w:val="00B3506D"/>
    <w:rsid w:val="00B42636"/>
    <w:rsid w:val="00B44B16"/>
    <w:rsid w:val="00B4709A"/>
    <w:rsid w:val="00B52EFC"/>
    <w:rsid w:val="00B5391A"/>
    <w:rsid w:val="00B53D49"/>
    <w:rsid w:val="00B57801"/>
    <w:rsid w:val="00B616AE"/>
    <w:rsid w:val="00B627E5"/>
    <w:rsid w:val="00B66BA5"/>
    <w:rsid w:val="00B70F90"/>
    <w:rsid w:val="00B715BF"/>
    <w:rsid w:val="00B75974"/>
    <w:rsid w:val="00B7704D"/>
    <w:rsid w:val="00B80035"/>
    <w:rsid w:val="00B812B6"/>
    <w:rsid w:val="00B826B6"/>
    <w:rsid w:val="00B92917"/>
    <w:rsid w:val="00B95D38"/>
    <w:rsid w:val="00B97422"/>
    <w:rsid w:val="00BA085C"/>
    <w:rsid w:val="00BA1124"/>
    <w:rsid w:val="00BA2CAC"/>
    <w:rsid w:val="00BA690D"/>
    <w:rsid w:val="00BB0BF4"/>
    <w:rsid w:val="00BB1C46"/>
    <w:rsid w:val="00BB55CF"/>
    <w:rsid w:val="00BB6AAD"/>
    <w:rsid w:val="00BC354E"/>
    <w:rsid w:val="00BC7629"/>
    <w:rsid w:val="00BD177B"/>
    <w:rsid w:val="00BD46F8"/>
    <w:rsid w:val="00BD5761"/>
    <w:rsid w:val="00BD5773"/>
    <w:rsid w:val="00BD5DA6"/>
    <w:rsid w:val="00BD7DCE"/>
    <w:rsid w:val="00BE08B1"/>
    <w:rsid w:val="00BE13A4"/>
    <w:rsid w:val="00BE15BE"/>
    <w:rsid w:val="00BE2B76"/>
    <w:rsid w:val="00BE746F"/>
    <w:rsid w:val="00BF1030"/>
    <w:rsid w:val="00BF196D"/>
    <w:rsid w:val="00BF1F98"/>
    <w:rsid w:val="00BF3043"/>
    <w:rsid w:val="00BF45BF"/>
    <w:rsid w:val="00BF6BE2"/>
    <w:rsid w:val="00C00B64"/>
    <w:rsid w:val="00C01202"/>
    <w:rsid w:val="00C0226A"/>
    <w:rsid w:val="00C02A32"/>
    <w:rsid w:val="00C06B39"/>
    <w:rsid w:val="00C07008"/>
    <w:rsid w:val="00C112D0"/>
    <w:rsid w:val="00C115D3"/>
    <w:rsid w:val="00C15C8E"/>
    <w:rsid w:val="00C17C15"/>
    <w:rsid w:val="00C17D01"/>
    <w:rsid w:val="00C20A37"/>
    <w:rsid w:val="00C2613D"/>
    <w:rsid w:val="00C322FF"/>
    <w:rsid w:val="00C326D7"/>
    <w:rsid w:val="00C32AEC"/>
    <w:rsid w:val="00C33737"/>
    <w:rsid w:val="00C3445D"/>
    <w:rsid w:val="00C34889"/>
    <w:rsid w:val="00C44887"/>
    <w:rsid w:val="00C45DB0"/>
    <w:rsid w:val="00C473E5"/>
    <w:rsid w:val="00C5039E"/>
    <w:rsid w:val="00C54275"/>
    <w:rsid w:val="00C60082"/>
    <w:rsid w:val="00C60A1E"/>
    <w:rsid w:val="00C60D9D"/>
    <w:rsid w:val="00C61D3D"/>
    <w:rsid w:val="00C631FF"/>
    <w:rsid w:val="00C63D90"/>
    <w:rsid w:val="00C648A0"/>
    <w:rsid w:val="00C65083"/>
    <w:rsid w:val="00C65A84"/>
    <w:rsid w:val="00C6703D"/>
    <w:rsid w:val="00C67643"/>
    <w:rsid w:val="00C72203"/>
    <w:rsid w:val="00C73420"/>
    <w:rsid w:val="00C80A66"/>
    <w:rsid w:val="00C80FDB"/>
    <w:rsid w:val="00C82207"/>
    <w:rsid w:val="00C83A18"/>
    <w:rsid w:val="00C8502A"/>
    <w:rsid w:val="00C8619F"/>
    <w:rsid w:val="00C90E68"/>
    <w:rsid w:val="00C918AB"/>
    <w:rsid w:val="00C96164"/>
    <w:rsid w:val="00CA696D"/>
    <w:rsid w:val="00CA7406"/>
    <w:rsid w:val="00CB1C37"/>
    <w:rsid w:val="00CB51E5"/>
    <w:rsid w:val="00CB7AB9"/>
    <w:rsid w:val="00CC0272"/>
    <w:rsid w:val="00CC1AEC"/>
    <w:rsid w:val="00CC285B"/>
    <w:rsid w:val="00CC2DCE"/>
    <w:rsid w:val="00CC4836"/>
    <w:rsid w:val="00CC6F93"/>
    <w:rsid w:val="00CD1354"/>
    <w:rsid w:val="00CD13EC"/>
    <w:rsid w:val="00CD6461"/>
    <w:rsid w:val="00CE02C1"/>
    <w:rsid w:val="00CE0B43"/>
    <w:rsid w:val="00CE14E4"/>
    <w:rsid w:val="00CE58DD"/>
    <w:rsid w:val="00CE6277"/>
    <w:rsid w:val="00CE754A"/>
    <w:rsid w:val="00CF025D"/>
    <w:rsid w:val="00CF0A33"/>
    <w:rsid w:val="00CF0FFB"/>
    <w:rsid w:val="00CF1358"/>
    <w:rsid w:val="00CF3169"/>
    <w:rsid w:val="00CF6EBF"/>
    <w:rsid w:val="00CF72E9"/>
    <w:rsid w:val="00D014DA"/>
    <w:rsid w:val="00D01A18"/>
    <w:rsid w:val="00D041BB"/>
    <w:rsid w:val="00D05FFB"/>
    <w:rsid w:val="00D061A0"/>
    <w:rsid w:val="00D06FE9"/>
    <w:rsid w:val="00D10760"/>
    <w:rsid w:val="00D13186"/>
    <w:rsid w:val="00D13A5E"/>
    <w:rsid w:val="00D16309"/>
    <w:rsid w:val="00D20314"/>
    <w:rsid w:val="00D20580"/>
    <w:rsid w:val="00D21C01"/>
    <w:rsid w:val="00D22105"/>
    <w:rsid w:val="00D22603"/>
    <w:rsid w:val="00D24A98"/>
    <w:rsid w:val="00D25FCB"/>
    <w:rsid w:val="00D26CCC"/>
    <w:rsid w:val="00D27971"/>
    <w:rsid w:val="00D3060A"/>
    <w:rsid w:val="00D31EC5"/>
    <w:rsid w:val="00D43D6D"/>
    <w:rsid w:val="00D4697C"/>
    <w:rsid w:val="00D51892"/>
    <w:rsid w:val="00D526F4"/>
    <w:rsid w:val="00D527E7"/>
    <w:rsid w:val="00D5383D"/>
    <w:rsid w:val="00D548CD"/>
    <w:rsid w:val="00D60057"/>
    <w:rsid w:val="00D64543"/>
    <w:rsid w:val="00D719D8"/>
    <w:rsid w:val="00D72649"/>
    <w:rsid w:val="00D73F5C"/>
    <w:rsid w:val="00D75B28"/>
    <w:rsid w:val="00D764AF"/>
    <w:rsid w:val="00D76760"/>
    <w:rsid w:val="00D77428"/>
    <w:rsid w:val="00D77BB7"/>
    <w:rsid w:val="00D81274"/>
    <w:rsid w:val="00D82227"/>
    <w:rsid w:val="00D83F5A"/>
    <w:rsid w:val="00D851E0"/>
    <w:rsid w:val="00D858AD"/>
    <w:rsid w:val="00D860F3"/>
    <w:rsid w:val="00D86127"/>
    <w:rsid w:val="00D86BDE"/>
    <w:rsid w:val="00D9009C"/>
    <w:rsid w:val="00D915D5"/>
    <w:rsid w:val="00D93553"/>
    <w:rsid w:val="00D9520A"/>
    <w:rsid w:val="00D97644"/>
    <w:rsid w:val="00DA0733"/>
    <w:rsid w:val="00DB0E01"/>
    <w:rsid w:val="00DB204C"/>
    <w:rsid w:val="00DB4F58"/>
    <w:rsid w:val="00DB53F8"/>
    <w:rsid w:val="00DC0498"/>
    <w:rsid w:val="00DC14A5"/>
    <w:rsid w:val="00DC3C22"/>
    <w:rsid w:val="00DC4924"/>
    <w:rsid w:val="00DC51DA"/>
    <w:rsid w:val="00DC6C96"/>
    <w:rsid w:val="00DC7B93"/>
    <w:rsid w:val="00DD0AE5"/>
    <w:rsid w:val="00DD0B5A"/>
    <w:rsid w:val="00DD113B"/>
    <w:rsid w:val="00DD19E4"/>
    <w:rsid w:val="00DD42CE"/>
    <w:rsid w:val="00DD5B02"/>
    <w:rsid w:val="00DE13A9"/>
    <w:rsid w:val="00DE1970"/>
    <w:rsid w:val="00DE36CA"/>
    <w:rsid w:val="00DE38E0"/>
    <w:rsid w:val="00DE7F4C"/>
    <w:rsid w:val="00DF000F"/>
    <w:rsid w:val="00DF143A"/>
    <w:rsid w:val="00DF1693"/>
    <w:rsid w:val="00DF1EC5"/>
    <w:rsid w:val="00DF3C96"/>
    <w:rsid w:val="00DF4B44"/>
    <w:rsid w:val="00DF7E23"/>
    <w:rsid w:val="00E0005E"/>
    <w:rsid w:val="00E016A6"/>
    <w:rsid w:val="00E02A5D"/>
    <w:rsid w:val="00E061F3"/>
    <w:rsid w:val="00E06C21"/>
    <w:rsid w:val="00E11D8A"/>
    <w:rsid w:val="00E1703F"/>
    <w:rsid w:val="00E21FA9"/>
    <w:rsid w:val="00E2314D"/>
    <w:rsid w:val="00E252C2"/>
    <w:rsid w:val="00E271CB"/>
    <w:rsid w:val="00E30095"/>
    <w:rsid w:val="00E32301"/>
    <w:rsid w:val="00E33EB7"/>
    <w:rsid w:val="00E344F5"/>
    <w:rsid w:val="00E3464A"/>
    <w:rsid w:val="00E356F0"/>
    <w:rsid w:val="00E3759E"/>
    <w:rsid w:val="00E37B8D"/>
    <w:rsid w:val="00E40F75"/>
    <w:rsid w:val="00E41223"/>
    <w:rsid w:val="00E42E66"/>
    <w:rsid w:val="00E43C41"/>
    <w:rsid w:val="00E469F5"/>
    <w:rsid w:val="00E5098E"/>
    <w:rsid w:val="00E52286"/>
    <w:rsid w:val="00E5544D"/>
    <w:rsid w:val="00E558E6"/>
    <w:rsid w:val="00E57A1D"/>
    <w:rsid w:val="00E604A4"/>
    <w:rsid w:val="00E6242F"/>
    <w:rsid w:val="00E64FE0"/>
    <w:rsid w:val="00E65120"/>
    <w:rsid w:val="00E66339"/>
    <w:rsid w:val="00E66904"/>
    <w:rsid w:val="00E67178"/>
    <w:rsid w:val="00E704A2"/>
    <w:rsid w:val="00E718A9"/>
    <w:rsid w:val="00E754D5"/>
    <w:rsid w:val="00E761F4"/>
    <w:rsid w:val="00E7693A"/>
    <w:rsid w:val="00E80E11"/>
    <w:rsid w:val="00E81503"/>
    <w:rsid w:val="00E81B96"/>
    <w:rsid w:val="00E8479F"/>
    <w:rsid w:val="00E864D7"/>
    <w:rsid w:val="00E87123"/>
    <w:rsid w:val="00E87AB6"/>
    <w:rsid w:val="00E87ADC"/>
    <w:rsid w:val="00E92A52"/>
    <w:rsid w:val="00E92C51"/>
    <w:rsid w:val="00E93115"/>
    <w:rsid w:val="00E97125"/>
    <w:rsid w:val="00EA03E2"/>
    <w:rsid w:val="00EA4F1A"/>
    <w:rsid w:val="00EB0826"/>
    <w:rsid w:val="00EB1A36"/>
    <w:rsid w:val="00EB1A51"/>
    <w:rsid w:val="00EB341A"/>
    <w:rsid w:val="00EB4089"/>
    <w:rsid w:val="00EB4180"/>
    <w:rsid w:val="00EB420A"/>
    <w:rsid w:val="00EC0ABE"/>
    <w:rsid w:val="00EC1160"/>
    <w:rsid w:val="00EC14D0"/>
    <w:rsid w:val="00EC4504"/>
    <w:rsid w:val="00EC5F3C"/>
    <w:rsid w:val="00EC7B8C"/>
    <w:rsid w:val="00ED4583"/>
    <w:rsid w:val="00EE06C5"/>
    <w:rsid w:val="00EE143D"/>
    <w:rsid w:val="00EE20E4"/>
    <w:rsid w:val="00EE2448"/>
    <w:rsid w:val="00EE3A30"/>
    <w:rsid w:val="00EE404F"/>
    <w:rsid w:val="00EE5122"/>
    <w:rsid w:val="00EE785C"/>
    <w:rsid w:val="00EF1037"/>
    <w:rsid w:val="00EF4925"/>
    <w:rsid w:val="00F04032"/>
    <w:rsid w:val="00F04FFB"/>
    <w:rsid w:val="00F052D5"/>
    <w:rsid w:val="00F05434"/>
    <w:rsid w:val="00F12FB9"/>
    <w:rsid w:val="00F1661C"/>
    <w:rsid w:val="00F17497"/>
    <w:rsid w:val="00F20386"/>
    <w:rsid w:val="00F213FB"/>
    <w:rsid w:val="00F2389E"/>
    <w:rsid w:val="00F27025"/>
    <w:rsid w:val="00F300EA"/>
    <w:rsid w:val="00F31786"/>
    <w:rsid w:val="00F3255E"/>
    <w:rsid w:val="00F367D1"/>
    <w:rsid w:val="00F3709A"/>
    <w:rsid w:val="00F40218"/>
    <w:rsid w:val="00F402E6"/>
    <w:rsid w:val="00F407EB"/>
    <w:rsid w:val="00F41686"/>
    <w:rsid w:val="00F41774"/>
    <w:rsid w:val="00F435E7"/>
    <w:rsid w:val="00F44364"/>
    <w:rsid w:val="00F4562C"/>
    <w:rsid w:val="00F46C91"/>
    <w:rsid w:val="00F47046"/>
    <w:rsid w:val="00F47176"/>
    <w:rsid w:val="00F50AB7"/>
    <w:rsid w:val="00F51C8C"/>
    <w:rsid w:val="00F530D5"/>
    <w:rsid w:val="00F5535C"/>
    <w:rsid w:val="00F55534"/>
    <w:rsid w:val="00F556B0"/>
    <w:rsid w:val="00F55988"/>
    <w:rsid w:val="00F6085C"/>
    <w:rsid w:val="00F616AE"/>
    <w:rsid w:val="00F63D3E"/>
    <w:rsid w:val="00F64E05"/>
    <w:rsid w:val="00F66190"/>
    <w:rsid w:val="00F74561"/>
    <w:rsid w:val="00F74A4E"/>
    <w:rsid w:val="00F7661B"/>
    <w:rsid w:val="00F82D60"/>
    <w:rsid w:val="00F84383"/>
    <w:rsid w:val="00F85221"/>
    <w:rsid w:val="00F8723E"/>
    <w:rsid w:val="00F87944"/>
    <w:rsid w:val="00F9430A"/>
    <w:rsid w:val="00F943AE"/>
    <w:rsid w:val="00FA1434"/>
    <w:rsid w:val="00FA364F"/>
    <w:rsid w:val="00FA4A61"/>
    <w:rsid w:val="00FA4CA9"/>
    <w:rsid w:val="00FA7E90"/>
    <w:rsid w:val="00FB1122"/>
    <w:rsid w:val="00FB710E"/>
    <w:rsid w:val="00FC0892"/>
    <w:rsid w:val="00FC0A09"/>
    <w:rsid w:val="00FC3A71"/>
    <w:rsid w:val="00FC3DAE"/>
    <w:rsid w:val="00FC40F7"/>
    <w:rsid w:val="00FC5A6E"/>
    <w:rsid w:val="00FC7D31"/>
    <w:rsid w:val="00FD03C2"/>
    <w:rsid w:val="00FD1BFD"/>
    <w:rsid w:val="00FD4484"/>
    <w:rsid w:val="00FD4DB7"/>
    <w:rsid w:val="00FD5015"/>
    <w:rsid w:val="00FD55E5"/>
    <w:rsid w:val="00FD59B4"/>
    <w:rsid w:val="00FD6AD4"/>
    <w:rsid w:val="00FD6DFA"/>
    <w:rsid w:val="00FE0E49"/>
    <w:rsid w:val="00FE1A92"/>
    <w:rsid w:val="00FF0F06"/>
    <w:rsid w:val="00FF160C"/>
    <w:rsid w:val="00FF30AC"/>
    <w:rsid w:val="00FF4485"/>
    <w:rsid w:val="00FF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6766A7"/>
  <w14:defaultImageDpi w14:val="300"/>
  <w15:docId w15:val="{B8C3B098-45AB-4730-8CCF-3CD3D9BF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6CCC"/>
    <w:rPr>
      <w:rFonts w:ascii="Garamond" w:hAnsi="Garamond"/>
      <w:sz w:val="16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rFonts w:ascii="Arial Black" w:hAnsi="Arial Black"/>
      <w:color w:val="808080"/>
      <w:spacing w:val="-25"/>
      <w:kern w:val="28"/>
      <w:sz w:val="32"/>
    </w:rPr>
  </w:style>
  <w:style w:type="paragraph" w:styleId="Heading2">
    <w:name w:val="heading 2"/>
    <w:basedOn w:val="Normal"/>
    <w:next w:val="Normal"/>
    <w:qFormat/>
    <w:pPr>
      <w:keepNext/>
      <w:spacing w:line="240" w:lineRule="atLeast"/>
      <w:outlineLvl w:val="1"/>
    </w:pPr>
    <w:rPr>
      <w:rFonts w:ascii="Arial Black" w:hAnsi="Arial Black"/>
      <w:spacing w:val="-10"/>
      <w:kern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 Black" w:hAnsi="Arial Black"/>
      <w:spacing w:val="-5"/>
      <w:sz w:val="18"/>
    </w:rPr>
  </w:style>
  <w:style w:type="paragraph" w:styleId="Heading4">
    <w:name w:val="heading 4"/>
    <w:basedOn w:val="Normal"/>
    <w:next w:val="Normal"/>
    <w:qFormat/>
    <w:pPr>
      <w:keepNext/>
      <w:spacing w:after="240"/>
      <w:jc w:val="center"/>
      <w:outlineLvl w:val="3"/>
    </w:pPr>
    <w:rPr>
      <w:caps/>
      <w:spacing w:val="30"/>
    </w:rPr>
  </w:style>
  <w:style w:type="paragraph" w:styleId="Heading5">
    <w:name w:val="heading 5"/>
    <w:basedOn w:val="Normal"/>
    <w:next w:val="Normal"/>
    <w:qFormat/>
    <w:pPr>
      <w:keepNext/>
      <w:framePr w:w="1800" w:wrap="around" w:vAnchor="text" w:hAnchor="page" w:x="1201" w:y="1"/>
      <w:spacing w:before="40" w:after="240"/>
      <w:outlineLvl w:val="4"/>
    </w:pPr>
    <w:rPr>
      <w:rFonts w:ascii="Arial Black" w:hAnsi="Arial Black"/>
      <w:spacing w:val="-5"/>
      <w:sz w:val="18"/>
    </w:rPr>
  </w:style>
  <w:style w:type="paragraph" w:styleId="Heading6">
    <w:name w:val="heading 6"/>
    <w:basedOn w:val="Normal"/>
    <w:next w:val="Normal"/>
    <w:qFormat/>
    <w:pPr>
      <w:keepNext/>
      <w:framePr w:w="1800" w:wrap="around" w:vAnchor="text" w:hAnchor="page" w:x="1201" w:y="1"/>
      <w:outlineLvl w:val="5"/>
    </w:pPr>
  </w:style>
  <w:style w:type="paragraph" w:styleId="Heading7">
    <w:name w:val="heading 7"/>
    <w:basedOn w:val="Normal"/>
    <w:next w:val="Normal"/>
    <w:qFormat/>
    <w:pPr>
      <w:framePr w:w="3780" w:hSpace="240" w:wrap="around" w:vAnchor="text" w:hAnchor="page" w:x="1489" w:y="1"/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before="60"/>
      <w:outlineLvl w:val="6"/>
    </w:pPr>
    <w:rPr>
      <w:i/>
      <w:spacing w:val="-5"/>
      <w:sz w:val="28"/>
    </w:rPr>
  </w:style>
  <w:style w:type="paragraph" w:styleId="Heading8">
    <w:name w:val="heading 8"/>
    <w:basedOn w:val="Normal"/>
    <w:next w:val="Normal"/>
    <w:qFormat/>
    <w:pPr>
      <w:keepNext/>
      <w:framePr w:w="1860" w:wrap="around" w:vAnchor="text" w:hAnchor="page" w:x="1201" w:y="1"/>
      <w:pBdr>
        <w:top w:val="single" w:sz="24" w:space="0" w:color="auto"/>
        <w:bottom w:val="single" w:sz="6" w:space="0" w:color="auto"/>
      </w:pBdr>
      <w:spacing w:before="60" w:line="320" w:lineRule="exact"/>
      <w:jc w:val="center"/>
      <w:outlineLvl w:val="7"/>
    </w:pPr>
    <w:rPr>
      <w:rFonts w:ascii="Arial Black" w:hAnsi="Arial Black"/>
      <w:caps/>
      <w:spacing w:val="60"/>
      <w:sz w:val="14"/>
    </w:rPr>
  </w:style>
  <w:style w:type="paragraph" w:styleId="Heading9">
    <w:name w:val="heading 9"/>
    <w:basedOn w:val="Normal"/>
    <w:next w:val="Normal"/>
    <w:qFormat/>
    <w:pPr>
      <w:keepNext/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rFonts w:ascii="Arial Black" w:hAnsi="Arial Black" w:hint="default"/>
      <w:i w:val="0"/>
      <w:iCs w:val="0"/>
      <w:sz w:val="18"/>
    </w:rPr>
  </w:style>
  <w:style w:type="paragraph" w:customStyle="1" w:styleId="hsrkomList2">
    <w:name w:val="hsrkom List 2"/>
    <w:basedOn w:val="ListNumber"/>
    <w:rsid w:val="00E65120"/>
    <w:pPr>
      <w:numPr>
        <w:numId w:val="8"/>
      </w:numPr>
      <w:spacing w:after="0" w:line="360" w:lineRule="auto"/>
      <w:ind w:right="357"/>
    </w:pPr>
  </w:style>
  <w:style w:type="paragraph" w:styleId="ListNumber">
    <w:name w:val="List Number"/>
    <w:basedOn w:val="List"/>
    <w:pPr>
      <w:tabs>
        <w:tab w:val="clear" w:pos="720"/>
      </w:tabs>
      <w:ind w:left="720" w:right="360" w:hanging="360"/>
    </w:pPr>
  </w:style>
  <w:style w:type="paragraph" w:styleId="List">
    <w:name w:val="List"/>
    <w:basedOn w:val="Normal"/>
    <w:rsid w:val="00732C8B"/>
    <w:pPr>
      <w:tabs>
        <w:tab w:val="left" w:pos="720"/>
      </w:tabs>
      <w:spacing w:after="240"/>
      <w:ind w:left="360"/>
      <w:jc w:val="both"/>
    </w:pPr>
    <w:rPr>
      <w:spacing w:val="-5"/>
      <w:sz w:val="24"/>
    </w:rPr>
  </w:style>
  <w:style w:type="paragraph" w:styleId="Index1">
    <w:name w:val="index 1"/>
    <w:basedOn w:val="Normal"/>
    <w:semiHidden/>
    <w:pPr>
      <w:tabs>
        <w:tab w:val="right" w:leader="dot" w:pos="3960"/>
      </w:tabs>
      <w:spacing w:line="240" w:lineRule="atLeast"/>
      <w:ind w:left="720" w:hanging="720"/>
    </w:pPr>
    <w:rPr>
      <w:rFonts w:ascii="Arial Black" w:hAnsi="Arial Black"/>
      <w:sz w:val="15"/>
    </w:rPr>
  </w:style>
  <w:style w:type="paragraph" w:styleId="Index2">
    <w:name w:val="index 2"/>
    <w:basedOn w:val="Normal"/>
    <w:semiHidden/>
    <w:pPr>
      <w:tabs>
        <w:tab w:val="right" w:leader="dot" w:pos="3960"/>
      </w:tabs>
      <w:spacing w:line="240" w:lineRule="atLeast"/>
      <w:ind w:left="180"/>
    </w:pPr>
    <w:rPr>
      <w:rFonts w:ascii="Arial Black" w:hAnsi="Arial Black"/>
      <w:sz w:val="15"/>
    </w:rPr>
  </w:style>
  <w:style w:type="paragraph" w:styleId="Index3">
    <w:name w:val="index 3"/>
    <w:basedOn w:val="Normal"/>
    <w:semiHidden/>
    <w:pPr>
      <w:tabs>
        <w:tab w:val="right" w:leader="dot" w:pos="3960"/>
      </w:tabs>
      <w:spacing w:line="240" w:lineRule="atLeast"/>
      <w:ind w:left="180"/>
    </w:pPr>
    <w:rPr>
      <w:sz w:val="18"/>
    </w:rPr>
  </w:style>
  <w:style w:type="paragraph" w:styleId="Index4">
    <w:name w:val="index 4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5">
    <w:name w:val="index 5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6">
    <w:name w:val="index 6"/>
    <w:basedOn w:val="Index1"/>
    <w:next w:val="Normal"/>
    <w:semiHidden/>
    <w:pPr>
      <w:tabs>
        <w:tab w:val="right" w:leader="dot" w:pos="3600"/>
      </w:tabs>
      <w:ind w:left="960" w:hanging="160"/>
    </w:pPr>
  </w:style>
  <w:style w:type="paragraph" w:styleId="Index7">
    <w:name w:val="index 7"/>
    <w:basedOn w:val="Index1"/>
    <w:next w:val="Normal"/>
    <w:semiHidden/>
    <w:pPr>
      <w:tabs>
        <w:tab w:val="right" w:leader="dot" w:pos="3600"/>
      </w:tabs>
      <w:ind w:left="1120" w:hanging="160"/>
    </w:pPr>
  </w:style>
  <w:style w:type="paragraph" w:styleId="Index8">
    <w:name w:val="index 8"/>
    <w:basedOn w:val="Normal"/>
    <w:next w:val="Normal"/>
    <w:semiHidden/>
    <w:pPr>
      <w:tabs>
        <w:tab w:val="right" w:leader="dot" w:pos="3600"/>
      </w:tabs>
      <w:ind w:left="1280" w:hanging="160"/>
    </w:pPr>
  </w:style>
  <w:style w:type="paragraph" w:styleId="TOC1">
    <w:name w:val="toc 1"/>
    <w:basedOn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2">
    <w:name w:val="toc 2"/>
    <w:basedOn w:val="TOC1"/>
    <w:uiPriority w:val="39"/>
  </w:style>
  <w:style w:type="paragraph" w:styleId="TOC3">
    <w:name w:val="toc 3"/>
    <w:basedOn w:val="Normal"/>
    <w:next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4">
    <w:name w:val="toc 4"/>
    <w:basedOn w:val="Normal"/>
    <w:next w:val="Normal"/>
    <w:semiHidden/>
    <w:pPr>
      <w:pBdr>
        <w:bottom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5">
    <w:name w:val="toc 5"/>
    <w:basedOn w:val="Normal"/>
    <w:next w:val="Normal"/>
    <w:semiHidden/>
    <w:pPr>
      <w:pBdr>
        <w:bottom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6">
    <w:name w:val="toc 6"/>
    <w:basedOn w:val="Normal"/>
    <w:next w:val="Normal"/>
    <w:semiHidden/>
    <w:pPr>
      <w:tabs>
        <w:tab w:val="right" w:leader="dot" w:pos="3600"/>
      </w:tabs>
      <w:ind w:left="800"/>
    </w:pPr>
  </w:style>
  <w:style w:type="paragraph" w:styleId="TOC7">
    <w:name w:val="toc 7"/>
    <w:basedOn w:val="Normal"/>
    <w:next w:val="Normal"/>
    <w:semiHidden/>
    <w:pPr>
      <w:tabs>
        <w:tab w:val="right" w:leader="dot" w:pos="3600"/>
      </w:tabs>
      <w:ind w:left="960"/>
    </w:pPr>
  </w:style>
  <w:style w:type="paragraph" w:styleId="TOC8">
    <w:name w:val="toc 8"/>
    <w:basedOn w:val="Normal"/>
    <w:next w:val="Normal"/>
    <w:semiHidden/>
    <w:pPr>
      <w:tabs>
        <w:tab w:val="right" w:leader="dot" w:pos="3600"/>
      </w:tabs>
      <w:ind w:left="1120"/>
    </w:pPr>
  </w:style>
  <w:style w:type="paragraph" w:styleId="TOC9">
    <w:name w:val="toc 9"/>
    <w:basedOn w:val="Normal"/>
    <w:next w:val="Normal"/>
    <w:semiHidden/>
    <w:pPr>
      <w:tabs>
        <w:tab w:val="right" w:leader="dot" w:pos="3600"/>
      </w:tabs>
      <w:ind w:left="1280"/>
    </w:pPr>
  </w:style>
  <w:style w:type="paragraph" w:styleId="CommentText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Header">
    <w:name w:val="header"/>
    <w:basedOn w:val="Normal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</w:rPr>
  </w:style>
  <w:style w:type="paragraph" w:styleId="Footer">
    <w:name w:val="footer"/>
    <w:basedOn w:val="Normal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paragraph" w:styleId="IndexHeading">
    <w:name w:val="index heading"/>
    <w:basedOn w:val="Normal"/>
    <w:next w:val="Index1"/>
    <w:semiHidden/>
    <w:pPr>
      <w:keepNext/>
      <w:spacing w:line="480" w:lineRule="exact"/>
    </w:pPr>
    <w:rPr>
      <w:caps/>
      <w:color w:val="808080"/>
      <w:kern w:val="28"/>
      <w:sz w:val="36"/>
    </w:rPr>
  </w:style>
  <w:style w:type="paragraph" w:styleId="Caption">
    <w:name w:val="caption"/>
    <w:basedOn w:val="Normal"/>
    <w:next w:val="Normal"/>
    <w:qFormat/>
    <w:pPr>
      <w:spacing w:after="240"/>
    </w:pPr>
    <w:rPr>
      <w:spacing w:val="-5"/>
    </w:rPr>
  </w:style>
  <w:style w:type="paragraph" w:styleId="TableofFigures">
    <w:name w:val="table of figures"/>
    <w:basedOn w:val="Normal"/>
    <w:semiHidden/>
    <w:pPr>
      <w:tabs>
        <w:tab w:val="right" w:leader="dot" w:pos="8640"/>
      </w:tabs>
      <w:ind w:left="720" w:hanging="720"/>
    </w:p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TableofAuthorities">
    <w:name w:val="table of authorities"/>
    <w:basedOn w:val="Normal"/>
    <w:semiHidden/>
    <w:pPr>
      <w:tabs>
        <w:tab w:val="right" w:leader="dot" w:pos="8640"/>
      </w:tabs>
      <w:spacing w:after="240"/>
    </w:pPr>
    <w:rPr>
      <w:sz w:val="20"/>
    </w:rPr>
  </w:style>
  <w:style w:type="paragraph" w:styleId="MacroText">
    <w:name w:val="macro"/>
    <w:basedOn w:val="Normal"/>
    <w:semiHidden/>
    <w:rsid w:val="00732C8B"/>
    <w:pPr>
      <w:spacing w:after="240"/>
      <w:jc w:val="both"/>
    </w:pPr>
    <w:rPr>
      <w:rFonts w:ascii="Courier New" w:hAnsi="Courier New"/>
      <w:spacing w:val="-5"/>
      <w:sz w:val="24"/>
    </w:rPr>
  </w:style>
  <w:style w:type="paragraph" w:styleId="TOAHeading">
    <w:name w:val="toa heading"/>
    <w:basedOn w:val="Normal"/>
    <w:next w:val="Normal"/>
    <w:semiHidden/>
    <w:pPr>
      <w:pBdr>
        <w:top w:val="single" w:sz="24" w:space="1" w:color="auto"/>
      </w:pBdr>
      <w:tabs>
        <w:tab w:val="right" w:pos="4740"/>
      </w:tabs>
      <w:spacing w:before="60" w:after="60" w:line="360" w:lineRule="exact"/>
      <w:jc w:val="center"/>
    </w:pPr>
    <w:rPr>
      <w:rFonts w:ascii="Arial Black" w:hAnsi="Arial Black"/>
      <w:b/>
      <w:spacing w:val="-10"/>
      <w:sz w:val="22"/>
    </w:rPr>
  </w:style>
  <w:style w:type="paragraph" w:styleId="ListBullet">
    <w:name w:val="List Bullet"/>
    <w:basedOn w:val="List"/>
    <w:pPr>
      <w:tabs>
        <w:tab w:val="clear" w:pos="720"/>
        <w:tab w:val="num" w:pos="360"/>
      </w:tabs>
      <w:ind w:right="360" w:hanging="360"/>
    </w:p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pPr>
      <w:tabs>
        <w:tab w:val="clear" w:pos="720"/>
        <w:tab w:val="left" w:pos="1800"/>
      </w:tabs>
      <w:ind w:left="1800"/>
    </w:pPr>
  </w:style>
  <w:style w:type="paragraph" w:styleId="List5">
    <w:name w:val="List 5"/>
    <w:basedOn w:val="List"/>
    <w:pPr>
      <w:tabs>
        <w:tab w:val="clear" w:pos="720"/>
        <w:tab w:val="left" w:pos="2160"/>
      </w:tabs>
      <w:ind w:left="2160"/>
    </w:pPr>
  </w:style>
  <w:style w:type="paragraph" w:styleId="ListBullet2">
    <w:name w:val="List Bullet 2"/>
    <w:basedOn w:val="ListBullet"/>
    <w:pPr>
      <w:ind w:left="1080"/>
    </w:pPr>
  </w:style>
  <w:style w:type="paragraph" w:styleId="ListBullet3">
    <w:name w:val="List Bullet 3"/>
    <w:basedOn w:val="ListBullet"/>
    <w:pPr>
      <w:ind w:left="1440"/>
    </w:pPr>
  </w:style>
  <w:style w:type="paragraph" w:styleId="ListBullet4">
    <w:name w:val="List Bullet 4"/>
    <w:basedOn w:val="ListBullet"/>
    <w:pPr>
      <w:ind w:left="1800"/>
    </w:pPr>
  </w:style>
  <w:style w:type="paragraph" w:styleId="ListBullet5">
    <w:name w:val="List Bullet 5"/>
    <w:basedOn w:val="Normal"/>
    <w:pPr>
      <w:framePr w:w="1860" w:wrap="around" w:vAnchor="text" w:hAnchor="page" w:x="1201" w:y="1"/>
      <w:numPr>
        <w:numId w:val="2"/>
      </w:numPr>
      <w:pBdr>
        <w:bottom w:val="single" w:sz="6" w:space="0" w:color="auto"/>
      </w:pBdr>
      <w:spacing w:line="320" w:lineRule="exact"/>
    </w:pPr>
    <w:rPr>
      <w:sz w:val="18"/>
    </w:rPr>
  </w:style>
  <w:style w:type="paragraph" w:styleId="ListNumber2">
    <w:name w:val="List Number 2"/>
    <w:basedOn w:val="ListNumber"/>
    <w:pPr>
      <w:ind w:left="1080"/>
    </w:pPr>
  </w:style>
  <w:style w:type="paragraph" w:styleId="ListNumber3">
    <w:name w:val="List Number 3"/>
    <w:basedOn w:val="ListNumber"/>
    <w:pPr>
      <w:ind w:left="1440"/>
    </w:pPr>
  </w:style>
  <w:style w:type="paragraph" w:styleId="ListNumber4">
    <w:name w:val="List Number 4"/>
    <w:basedOn w:val="ListNumber"/>
    <w:pPr>
      <w:ind w:left="1800"/>
    </w:pPr>
  </w:style>
  <w:style w:type="paragraph" w:styleId="ListNumber5">
    <w:name w:val="List Number 5"/>
    <w:basedOn w:val="ListNumber"/>
    <w:pPr>
      <w:ind w:left="2160"/>
    </w:pPr>
  </w:style>
  <w:style w:type="paragraph" w:styleId="BodyTextIndent">
    <w:name w:val="Body Text Indent"/>
    <w:basedOn w:val="Normal"/>
    <w:rsid w:val="00732C8B"/>
    <w:pPr>
      <w:spacing w:after="240"/>
      <w:ind w:firstLine="360"/>
      <w:jc w:val="both"/>
    </w:pPr>
    <w:rPr>
      <w:spacing w:val="-5"/>
      <w:sz w:val="24"/>
    </w:r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Continue4">
    <w:name w:val="List Continue 4"/>
    <w:basedOn w:val="ListContinue"/>
    <w:pPr>
      <w:ind w:left="1800"/>
    </w:pPr>
  </w:style>
  <w:style w:type="paragraph" w:styleId="ListContinue5">
    <w:name w:val="List Continue 5"/>
    <w:basedOn w:val="ListContinue"/>
    <w:pPr>
      <w:ind w:left="2160"/>
    </w:pPr>
  </w:style>
  <w:style w:type="paragraph" w:styleId="Title">
    <w:name w:val="Title"/>
    <w:basedOn w:val="Normal"/>
    <w:qFormat/>
    <w:rsid w:val="00732C8B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hAnsi="Arial Black"/>
      <w:color w:val="808080"/>
      <w:spacing w:val="-35"/>
      <w:kern w:val="28"/>
      <w:sz w:val="48"/>
    </w:rPr>
  </w:style>
  <w:style w:type="paragraph" w:styleId="Subtitle">
    <w:name w:val="Subtitle"/>
    <w:basedOn w:val="Title"/>
    <w:next w:val="Normal"/>
    <w:qFormat/>
    <w:pPr>
      <w:spacing w:before="1940" w:after="0" w:line="200" w:lineRule="atLeast"/>
    </w:pPr>
    <w:rPr>
      <w:rFonts w:ascii="Garamond" w:hAnsi="Garamond"/>
      <w:bCs/>
      <w:caps/>
      <w:spacing w:val="30"/>
      <w:sz w:val="18"/>
    </w:rPr>
  </w:style>
  <w:style w:type="paragraph" w:styleId="Date">
    <w:name w:val="Date"/>
    <w:basedOn w:val="Normal"/>
    <w:rsid w:val="00732C8B"/>
    <w:pPr>
      <w:spacing w:before="480" w:after="160"/>
      <w:jc w:val="center"/>
    </w:pPr>
    <w:rPr>
      <w:rFonts w:ascii="Times New Roman" w:hAnsi="Times New Roman"/>
      <w:b/>
      <w:sz w:val="20"/>
    </w:rPr>
  </w:style>
  <w:style w:type="paragraph" w:customStyle="1" w:styleId="hsrkomSub-bab2">
    <w:name w:val="hsrkom Sub-bab 2"/>
    <w:basedOn w:val="hsrkomParagraf"/>
    <w:rsid w:val="00F407EB"/>
    <w:pPr>
      <w:numPr>
        <w:numId w:val="10"/>
      </w:numPr>
    </w:pPr>
    <w:rPr>
      <w:b/>
      <w:bCs w:val="0"/>
    </w:rPr>
  </w:style>
  <w:style w:type="paragraph" w:customStyle="1" w:styleId="hsrkomParagraf">
    <w:name w:val="hsrkom Paragraf"/>
    <w:basedOn w:val="Normal"/>
    <w:rsid w:val="00C918AB"/>
    <w:pPr>
      <w:spacing w:before="240" w:after="120" w:line="360" w:lineRule="auto"/>
      <w:jc w:val="both"/>
    </w:pPr>
    <w:rPr>
      <w:bCs/>
      <w:sz w:val="24"/>
      <w:szCs w:val="24"/>
    </w:rPr>
  </w:style>
  <w:style w:type="paragraph" w:customStyle="1" w:styleId="BodyTextKeep">
    <w:name w:val="Body Text Keep"/>
    <w:basedOn w:val="Normal"/>
    <w:next w:val="hsrkomList2"/>
    <w:rsid w:val="00732C8B"/>
    <w:pPr>
      <w:keepNext/>
      <w:spacing w:after="240"/>
      <w:jc w:val="both"/>
    </w:pPr>
    <w:rPr>
      <w:spacing w:val="-5"/>
      <w:sz w:val="24"/>
    </w:rPr>
  </w:style>
  <w:style w:type="paragraph" w:customStyle="1" w:styleId="ChapterLabel">
    <w:name w:val="Chapter Label"/>
    <w:basedOn w:val="Normal"/>
    <w:next w:val="Normal"/>
    <w:pPr>
      <w:keepNext/>
      <w:pBdr>
        <w:bottom w:val="single" w:sz="6" w:space="3" w:color="auto"/>
      </w:pBdr>
      <w:spacing w:after="240"/>
    </w:pPr>
    <w:rPr>
      <w:rFonts w:ascii="Arial Black" w:hAnsi="Arial Black"/>
      <w:caps/>
      <w:spacing w:val="70"/>
      <w:kern w:val="28"/>
      <w:sz w:val="15"/>
    </w:rPr>
  </w:style>
  <w:style w:type="paragraph" w:customStyle="1" w:styleId="ChapterSubtitle">
    <w:name w:val="Chapter Subtitle"/>
    <w:basedOn w:val="Normal"/>
    <w:next w:val="Normal"/>
    <w:pPr>
      <w:keepNext/>
      <w:keepLines/>
      <w:spacing w:after="360" w:line="240" w:lineRule="atLeast"/>
      <w:ind w:right="1800"/>
    </w:pPr>
    <w:rPr>
      <w:i/>
      <w:spacing w:val="-20"/>
      <w:kern w:val="28"/>
      <w:sz w:val="28"/>
    </w:rPr>
  </w:style>
  <w:style w:type="paragraph" w:customStyle="1" w:styleId="ChapterTitle">
    <w:name w:val="Chapter Title"/>
    <w:basedOn w:val="Normal"/>
    <w:next w:val="ChapterSubtitle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kern w:val="28"/>
      <w:sz w:val="44"/>
    </w:rPr>
  </w:style>
  <w:style w:type="paragraph" w:customStyle="1" w:styleId="CompanyName">
    <w:name w:val="Company Name"/>
    <w:basedOn w:val="Normal"/>
    <w:next w:val="Normal"/>
    <w:pPr>
      <w:spacing w:before="420" w:after="60" w:line="320" w:lineRule="exact"/>
    </w:pPr>
    <w:rPr>
      <w:caps/>
      <w:kern w:val="36"/>
      <w:sz w:val="38"/>
    </w:rPr>
  </w:style>
  <w:style w:type="paragraph" w:customStyle="1" w:styleId="DocumentLabel">
    <w:name w:val="Document Label"/>
    <w:basedOn w:val="Normal"/>
    <w:pPr>
      <w:keepNext/>
      <w:spacing w:before="240" w:after="360"/>
    </w:pPr>
    <w:rPr>
      <w:b/>
      <w:kern w:val="28"/>
      <w:sz w:val="36"/>
    </w:rPr>
  </w:style>
  <w:style w:type="paragraph" w:customStyle="1" w:styleId="FooterEven">
    <w:name w:val="Footer Even"/>
    <w:basedOn w:val="Footer"/>
  </w:style>
  <w:style w:type="paragraph" w:customStyle="1" w:styleId="FooterFirst">
    <w:name w:val="Footer First"/>
    <w:basedOn w:val="Footer"/>
    <w:pPr>
      <w:pBdr>
        <w:top w:val="none" w:sz="0" w:space="0" w:color="auto"/>
      </w:pBdr>
      <w:tabs>
        <w:tab w:val="clear" w:pos="8640"/>
      </w:tabs>
    </w:pPr>
    <w:rPr>
      <w:spacing w:val="-10"/>
    </w:rPr>
  </w:style>
  <w:style w:type="paragraph" w:customStyle="1" w:styleId="FooterOdd">
    <w:name w:val="Footer Odd"/>
    <w:basedOn w:val="Footer"/>
    <w:pPr>
      <w:tabs>
        <w:tab w:val="right" w:pos="0"/>
      </w:tabs>
    </w:pPr>
  </w:style>
  <w:style w:type="paragraph" w:customStyle="1" w:styleId="FootnoteBase">
    <w:name w:val="Footnote Base"/>
    <w:basedOn w:val="Normal"/>
    <w:pPr>
      <w:spacing w:before="240"/>
    </w:pPr>
    <w:rPr>
      <w:sz w:val="18"/>
    </w:rPr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</w:pPr>
  </w:style>
  <w:style w:type="paragraph" w:customStyle="1" w:styleId="HeaderEven">
    <w:name w:val="Header Even"/>
    <w:basedOn w:val="Header"/>
  </w:style>
  <w:style w:type="paragraph" w:customStyle="1" w:styleId="HeaderFirst">
    <w:name w:val="Header First"/>
    <w:basedOn w:val="Header"/>
    <w:pPr>
      <w:tabs>
        <w:tab w:val="clear" w:pos="8640"/>
      </w:tabs>
    </w:pPr>
    <w:rPr>
      <w:rFonts w:ascii="Garamond" w:hAnsi="Garamond"/>
      <w:b/>
    </w:rPr>
  </w:style>
  <w:style w:type="paragraph" w:customStyle="1" w:styleId="HeaderOdd">
    <w:name w:val="Header Odd"/>
    <w:basedOn w:val="Header"/>
    <w:pPr>
      <w:tabs>
        <w:tab w:val="right" w:pos="0"/>
      </w:tabs>
      <w:jc w:val="right"/>
    </w:pPr>
  </w:style>
  <w:style w:type="paragraph" w:customStyle="1" w:styleId="IndexBase">
    <w:name w:val="Index Base"/>
    <w:basedOn w:val="Normal"/>
    <w:pPr>
      <w:tabs>
        <w:tab w:val="right" w:pos="3960"/>
      </w:tabs>
      <w:spacing w:line="240" w:lineRule="atLeast"/>
    </w:pPr>
    <w:rPr>
      <w:sz w:val="18"/>
    </w:rPr>
  </w:style>
  <w:style w:type="paragraph" w:customStyle="1" w:styleId="ListBulletFirst">
    <w:name w:val="List Bullet First"/>
    <w:basedOn w:val="ListBullet"/>
    <w:next w:val="ListBullet"/>
    <w:pPr>
      <w:spacing w:before="80" w:after="160"/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BulletLast">
    <w:name w:val="List Bullet Last"/>
    <w:basedOn w:val="ListBullet"/>
    <w:next w:val="Normal"/>
    <w:pPr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First">
    <w:name w:val="List First"/>
    <w:basedOn w:val="List"/>
    <w:next w:val="List"/>
    <w:pPr>
      <w:spacing w:before="80" w:after="80"/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customStyle="1" w:styleId="ListLast">
    <w:name w:val="List Last"/>
    <w:basedOn w:val="List"/>
    <w:next w:val="Normal"/>
    <w:pPr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customStyle="1" w:styleId="ListNumberFirst">
    <w:name w:val="List Number First"/>
    <w:basedOn w:val="ListNumber"/>
    <w:next w:val="ListNumber"/>
    <w:pPr>
      <w:spacing w:before="80" w:after="160"/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NumberLast">
    <w:name w:val="List Number Last"/>
    <w:basedOn w:val="ListNumber"/>
    <w:next w:val="Normal"/>
    <w:pPr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PartLabel">
    <w:name w:val="Part Label"/>
    <w:basedOn w:val="Normal"/>
    <w:next w:val="Normal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</w:rPr>
  </w:style>
  <w:style w:type="paragraph" w:customStyle="1" w:styleId="PartSubtitle">
    <w:name w:val="Part Subtitle"/>
    <w:basedOn w:val="Normal"/>
    <w:next w:val="Normal"/>
    <w:pPr>
      <w:keepNext/>
      <w:spacing w:before="360" w:after="120"/>
      <w:jc w:val="center"/>
    </w:pPr>
    <w:rPr>
      <w:rFonts w:ascii="Arial" w:hAnsi="Arial"/>
      <w:i/>
      <w:kern w:val="28"/>
      <w:sz w:val="32"/>
    </w:rPr>
  </w:style>
  <w:style w:type="paragraph" w:customStyle="1" w:styleId="PartTitle">
    <w:name w:val="Part Title"/>
    <w:basedOn w:val="Normal"/>
    <w:next w:val="PartLabel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  <w:style w:type="paragraph" w:customStyle="1" w:styleId="Picture">
    <w:name w:val="Picture"/>
    <w:basedOn w:val="Normal"/>
    <w:next w:val="Caption"/>
    <w:rsid w:val="00732C8B"/>
    <w:pPr>
      <w:keepNext/>
      <w:spacing w:after="240"/>
      <w:jc w:val="both"/>
    </w:pPr>
    <w:rPr>
      <w:spacing w:val="-5"/>
      <w:sz w:val="24"/>
    </w:rPr>
  </w:style>
  <w:style w:type="paragraph" w:customStyle="1" w:styleId="ReturnAddress">
    <w:name w:val="Return Address"/>
    <w:basedOn w:val="Normal"/>
    <w:pPr>
      <w:jc w:val="center"/>
    </w:pPr>
    <w:rPr>
      <w:spacing w:val="-3"/>
      <w:sz w:val="20"/>
    </w:rPr>
  </w:style>
  <w:style w:type="paragraph" w:customStyle="1" w:styleId="SectionHeading">
    <w:name w:val="Section Heading"/>
    <w:basedOn w:val="Normal"/>
    <w:next w:val="Normal"/>
    <w:pPr>
      <w:spacing w:line="640" w:lineRule="atLeast"/>
    </w:pPr>
    <w:rPr>
      <w:rFonts w:ascii="Arial Black" w:hAnsi="Arial Black"/>
      <w:caps/>
      <w:spacing w:val="60"/>
      <w:sz w:val="15"/>
    </w:rPr>
  </w:style>
  <w:style w:type="paragraph" w:customStyle="1" w:styleId="SectionLabel">
    <w:name w:val="Section Label"/>
    <w:basedOn w:val="Normal"/>
    <w:next w:val="Normal"/>
    <w:pPr>
      <w:spacing w:before="2040" w:after="360" w:line="480" w:lineRule="atLeast"/>
    </w:pPr>
    <w:rPr>
      <w:rFonts w:ascii="Arial Black" w:hAnsi="Arial Black"/>
      <w:color w:val="808080"/>
      <w:spacing w:val="-35"/>
      <w:sz w:val="48"/>
    </w:rPr>
  </w:style>
  <w:style w:type="paragraph" w:customStyle="1" w:styleId="SubtitleCover">
    <w:name w:val="Subtitle Cover"/>
    <w:basedOn w:val="Normal"/>
    <w:next w:val="Normal"/>
    <w:pPr>
      <w:keepNext/>
      <w:pBdr>
        <w:top w:val="single" w:sz="6" w:space="1" w:color="auto"/>
      </w:pBdr>
      <w:spacing w:after="5280" w:line="480" w:lineRule="exact"/>
    </w:pPr>
    <w:rPr>
      <w:spacing w:val="-15"/>
      <w:kern w:val="28"/>
      <w:sz w:val="44"/>
    </w:rPr>
  </w:style>
  <w:style w:type="paragraph" w:customStyle="1" w:styleId="TitleCover">
    <w:name w:val="Title Cover"/>
    <w:basedOn w:val="Normal"/>
    <w:next w:val="SubtitleCover"/>
    <w:rsid w:val="00732C8B"/>
    <w:pPr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spacing w:line="1440" w:lineRule="exact"/>
      <w:ind w:left="600" w:right="600"/>
      <w:jc w:val="right"/>
    </w:pPr>
    <w:rPr>
      <w:spacing w:val="-70"/>
      <w:kern w:val="28"/>
      <w:sz w:val="144"/>
    </w:rPr>
  </w:style>
  <w:style w:type="paragraph" w:customStyle="1" w:styleId="TOCBase">
    <w:name w:val="TOC Base"/>
    <w:basedOn w:val="TOC2"/>
  </w:style>
  <w:style w:type="character" w:styleId="FootnoteReference">
    <w:name w:val="footnote reference"/>
    <w:semiHidden/>
    <w:rPr>
      <w:sz w:val="18"/>
      <w:vertAlign w:val="superscript"/>
    </w:rPr>
  </w:style>
  <w:style w:type="character" w:styleId="CommentReference">
    <w:name w:val="annotation reference"/>
    <w:semiHidden/>
    <w:rPr>
      <w:sz w:val="16"/>
    </w:rPr>
  </w:style>
  <w:style w:type="character" w:styleId="LineNumber">
    <w:name w:val="line number"/>
    <w:rPr>
      <w:rFonts w:ascii="Arial" w:hAnsi="Arial" w:cs="Arial" w:hint="default"/>
      <w:sz w:val="18"/>
    </w:rPr>
  </w:style>
  <w:style w:type="character" w:styleId="PageNumber">
    <w:name w:val="page number"/>
    <w:rPr>
      <w:b/>
      <w:bCs w:val="0"/>
    </w:rPr>
  </w:style>
  <w:style w:type="character" w:styleId="EndnoteReference">
    <w:name w:val="endnote reference"/>
    <w:semiHidden/>
    <w:rPr>
      <w:sz w:val="18"/>
      <w:vertAlign w:val="superscript"/>
    </w:rPr>
  </w:style>
  <w:style w:type="character" w:customStyle="1" w:styleId="Lead-inEmphasis">
    <w:name w:val="Lead-in Emphasis"/>
    <w:rPr>
      <w:caps/>
      <w:sz w:val="22"/>
    </w:rPr>
  </w:style>
  <w:style w:type="character" w:customStyle="1" w:styleId="Superscript">
    <w:name w:val="Superscript"/>
    <w:rPr>
      <w:position w:val="0"/>
      <w:vertAlign w:val="superscript"/>
    </w:rPr>
  </w:style>
  <w:style w:type="paragraph" w:styleId="FootnoteText">
    <w:name w:val="footnote text"/>
    <w:basedOn w:val="FootnoteBase"/>
    <w:semiHidden/>
    <w:pPr>
      <w:spacing w:after="120"/>
    </w:pPr>
  </w:style>
  <w:style w:type="character" w:styleId="Hyperlink">
    <w:name w:val="Hyperlink"/>
    <w:basedOn w:val="DefaultParagraphFont"/>
    <w:uiPriority w:val="99"/>
    <w:rsid w:val="003A00AE"/>
    <w:rPr>
      <w:color w:val="0000FF"/>
      <w:u w:val="single"/>
    </w:rPr>
  </w:style>
  <w:style w:type="paragraph" w:styleId="BodyText3">
    <w:name w:val="Body Text 3"/>
    <w:basedOn w:val="Normal"/>
    <w:rsid w:val="00087F1E"/>
    <w:pPr>
      <w:spacing w:after="120"/>
    </w:pPr>
    <w:rPr>
      <w:szCs w:val="16"/>
    </w:rPr>
  </w:style>
  <w:style w:type="paragraph" w:customStyle="1" w:styleId="ParagrafBukuPanduan">
    <w:name w:val="Paragraf Buku Panduan"/>
    <w:basedOn w:val="BodyText2"/>
    <w:link w:val="ParagrafBukuPanduanChar"/>
    <w:rsid w:val="000F5F80"/>
    <w:pPr>
      <w:spacing w:after="0" w:line="240" w:lineRule="auto"/>
      <w:ind w:firstLine="720"/>
      <w:jc w:val="both"/>
    </w:pPr>
    <w:rPr>
      <w:rFonts w:ascii="Tahoma" w:hAnsi="Tahoma" w:cs="Tahoma"/>
      <w:sz w:val="20"/>
      <w:szCs w:val="24"/>
      <w:lang w:val="en-GB"/>
    </w:rPr>
  </w:style>
  <w:style w:type="paragraph" w:styleId="BodyText2">
    <w:name w:val="Body Text 2"/>
    <w:basedOn w:val="Normal"/>
    <w:link w:val="BodyText2Char"/>
    <w:rsid w:val="000F5F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34517C"/>
    <w:rPr>
      <w:rFonts w:ascii="Garamond" w:hAnsi="Garamond"/>
      <w:sz w:val="16"/>
      <w:lang w:val="en-US" w:eastAsia="en-US" w:bidi="ar-SA"/>
    </w:rPr>
  </w:style>
  <w:style w:type="character" w:customStyle="1" w:styleId="ParagrafBukuPanduanChar">
    <w:name w:val="Paragraf Buku Panduan Char"/>
    <w:basedOn w:val="BodyText2Char"/>
    <w:link w:val="ParagrafBukuPanduan"/>
    <w:rsid w:val="0034517C"/>
    <w:rPr>
      <w:rFonts w:ascii="Tahoma" w:hAnsi="Tahoma" w:cs="Tahoma"/>
      <w:sz w:val="16"/>
      <w:szCs w:val="24"/>
      <w:lang w:val="en-GB" w:eastAsia="en-US" w:bidi="ar-SA"/>
    </w:rPr>
  </w:style>
  <w:style w:type="paragraph" w:customStyle="1" w:styleId="Paragraf">
    <w:name w:val="Paragraf"/>
    <w:basedOn w:val="Normal"/>
    <w:rsid w:val="00732C8B"/>
    <w:pPr>
      <w:ind w:firstLine="720"/>
      <w:jc w:val="both"/>
    </w:pPr>
    <w:rPr>
      <w:rFonts w:ascii="Times New Roman" w:hAnsi="Times New Roman"/>
      <w:noProof/>
      <w:sz w:val="20"/>
    </w:rPr>
  </w:style>
  <w:style w:type="paragraph" w:customStyle="1" w:styleId="Heading2b">
    <w:name w:val="Heading 2b"/>
    <w:basedOn w:val="Heading2"/>
    <w:rsid w:val="002A409E"/>
    <w:pPr>
      <w:shd w:val="clear" w:color="000000" w:fill="FFFFFF"/>
      <w:spacing w:before="240" w:after="60" w:line="240" w:lineRule="auto"/>
      <w:jc w:val="both"/>
    </w:pPr>
    <w:rPr>
      <w:rFonts w:ascii="Arial" w:hAnsi="Arial"/>
      <w:b/>
      <w:i/>
      <w:spacing w:val="0"/>
      <w:kern w:val="0"/>
      <w:sz w:val="24"/>
    </w:rPr>
  </w:style>
  <w:style w:type="paragraph" w:customStyle="1" w:styleId="TOCBagian">
    <w:name w:val="TOCBagian"/>
    <w:basedOn w:val="TOC1"/>
    <w:rsid w:val="002A409E"/>
    <w:pPr>
      <w:tabs>
        <w:tab w:val="clear" w:pos="3600"/>
        <w:tab w:val="left" w:pos="1008"/>
        <w:tab w:val="left" w:pos="1440"/>
        <w:tab w:val="right" w:pos="5040"/>
      </w:tabs>
      <w:spacing w:before="120" w:after="120" w:line="240" w:lineRule="auto"/>
    </w:pPr>
    <w:rPr>
      <w:rFonts w:ascii="Arial" w:hAnsi="Arial"/>
      <w:bCs/>
      <w:sz w:val="24"/>
      <w:lang w:val="en-GB"/>
    </w:rPr>
  </w:style>
  <w:style w:type="paragraph" w:customStyle="1" w:styleId="TOCBab">
    <w:name w:val="TOCBab"/>
    <w:basedOn w:val="TOC1"/>
    <w:rsid w:val="002A409E"/>
    <w:pPr>
      <w:tabs>
        <w:tab w:val="clear" w:pos="3600"/>
        <w:tab w:val="right" w:pos="630"/>
        <w:tab w:val="left" w:pos="810"/>
      </w:tabs>
      <w:spacing w:before="120" w:after="120" w:line="240" w:lineRule="auto"/>
    </w:pPr>
    <w:rPr>
      <w:rFonts w:ascii="Times New Roman" w:hAnsi="Times New Roman"/>
      <w:bCs/>
      <w:caps/>
      <w:sz w:val="20"/>
      <w:lang w:val="en-GB"/>
    </w:rPr>
  </w:style>
  <w:style w:type="paragraph" w:customStyle="1" w:styleId="TOCisi">
    <w:name w:val="TOCisi"/>
    <w:basedOn w:val="TOC1"/>
    <w:rsid w:val="002A409E"/>
    <w:pPr>
      <w:tabs>
        <w:tab w:val="clear" w:pos="3600"/>
        <w:tab w:val="right" w:pos="630"/>
        <w:tab w:val="left" w:pos="810"/>
      </w:tabs>
      <w:spacing w:before="120" w:after="120" w:line="240" w:lineRule="auto"/>
      <w:ind w:left="810" w:hanging="810"/>
    </w:pPr>
    <w:rPr>
      <w:rFonts w:ascii="Times New Roman" w:hAnsi="Times New Roman"/>
      <w:b/>
      <w:bCs/>
      <w:caps/>
      <w:sz w:val="20"/>
      <w:lang w:val="en-GB"/>
    </w:rPr>
  </w:style>
  <w:style w:type="paragraph" w:customStyle="1" w:styleId="TocSubIsi">
    <w:name w:val="TocSubIsi"/>
    <w:basedOn w:val="TOCisi"/>
    <w:rsid w:val="002A409E"/>
    <w:pPr>
      <w:tabs>
        <w:tab w:val="clear" w:pos="630"/>
        <w:tab w:val="clear" w:pos="810"/>
        <w:tab w:val="left" w:pos="1440"/>
        <w:tab w:val="left" w:pos="1710"/>
        <w:tab w:val="left" w:leader="dot" w:pos="5040"/>
      </w:tabs>
      <w:ind w:firstLine="0"/>
    </w:pPr>
  </w:style>
  <w:style w:type="paragraph" w:styleId="BodyTextIndent2">
    <w:name w:val="Body Text Indent 2"/>
    <w:basedOn w:val="Normal"/>
    <w:rsid w:val="002A409E"/>
    <w:pPr>
      <w:ind w:left="1440" w:hanging="1080"/>
      <w:jc w:val="both"/>
    </w:pPr>
    <w:rPr>
      <w:rFonts w:ascii="Times New Roman" w:hAnsi="Times New Roman"/>
      <w:sz w:val="22"/>
    </w:rPr>
  </w:style>
  <w:style w:type="paragraph" w:styleId="NormalWeb">
    <w:name w:val="Normal (Web)"/>
    <w:basedOn w:val="Normal"/>
    <w:rsid w:val="002A409E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/>
    </w:rPr>
  </w:style>
  <w:style w:type="paragraph" w:styleId="HTMLPreformatted">
    <w:name w:val="HTML Preformatted"/>
    <w:basedOn w:val="Normal"/>
    <w:rsid w:val="002A4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lang w:val="en-GB"/>
    </w:rPr>
  </w:style>
  <w:style w:type="character" w:styleId="HTMLCode">
    <w:name w:val="HTML Code"/>
    <w:basedOn w:val="DefaultParagraphFont"/>
    <w:rsid w:val="002A409E"/>
    <w:rPr>
      <w:rFonts w:ascii="Courier New" w:eastAsia="Courier New" w:hAnsi="Courier New" w:cs="Courier New"/>
      <w:sz w:val="20"/>
      <w:szCs w:val="20"/>
    </w:rPr>
  </w:style>
  <w:style w:type="character" w:styleId="FollowedHyperlink">
    <w:name w:val="FollowedHyperlink"/>
    <w:basedOn w:val="DefaultParagraphFont"/>
    <w:rsid w:val="002A409E"/>
    <w:rPr>
      <w:color w:val="800080"/>
      <w:u w:val="single"/>
    </w:rPr>
  </w:style>
  <w:style w:type="paragraph" w:styleId="BodyTextIndent3">
    <w:name w:val="Body Text Indent 3"/>
    <w:basedOn w:val="Normal"/>
    <w:rsid w:val="002A409E"/>
    <w:pPr>
      <w:ind w:left="1496" w:hanging="1496"/>
    </w:pPr>
    <w:rPr>
      <w:rFonts w:ascii="Tahoma" w:hAnsi="Tahoma" w:cs="Tahoma"/>
      <w:b/>
      <w:sz w:val="20"/>
      <w:szCs w:val="24"/>
      <w:lang w:val="en-GB"/>
    </w:rPr>
  </w:style>
  <w:style w:type="table" w:styleId="TableGrid">
    <w:name w:val="Table Grid"/>
    <w:basedOn w:val="TableNormal"/>
    <w:rsid w:val="002A4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2A409E"/>
    <w:rPr>
      <w:b/>
      <w:bCs/>
    </w:rPr>
  </w:style>
  <w:style w:type="paragraph" w:customStyle="1" w:styleId="hsrkomSub-bab1">
    <w:name w:val="hsrkom Sub-bab 1"/>
    <w:basedOn w:val="Normal"/>
    <w:rsid w:val="005E6616"/>
    <w:pPr>
      <w:numPr>
        <w:ilvl w:val="1"/>
        <w:numId w:val="12"/>
      </w:numPr>
      <w:spacing w:line="360" w:lineRule="auto"/>
    </w:pPr>
    <w:rPr>
      <w:b/>
      <w:sz w:val="28"/>
      <w:lang w:val="sv-SE"/>
    </w:rPr>
  </w:style>
  <w:style w:type="paragraph" w:styleId="BalloonText">
    <w:name w:val="Balloon Text"/>
    <w:basedOn w:val="Normal"/>
    <w:semiHidden/>
    <w:rsid w:val="00140FBF"/>
    <w:rPr>
      <w:rFonts w:ascii="Tahoma" w:hAnsi="Tahoma" w:cs="Tahoma"/>
      <w:szCs w:val="16"/>
    </w:rPr>
  </w:style>
  <w:style w:type="paragraph" w:styleId="ListParagraph">
    <w:name w:val="List Paragraph"/>
    <w:basedOn w:val="Normal"/>
    <w:uiPriority w:val="34"/>
    <w:qFormat/>
    <w:rsid w:val="00700563"/>
    <w:pPr>
      <w:ind w:left="720"/>
      <w:contextualSpacing/>
    </w:pPr>
  </w:style>
  <w:style w:type="character" w:customStyle="1" w:styleId="fontstyle01">
    <w:name w:val="fontstyle01"/>
    <w:basedOn w:val="DefaultParagraphFont"/>
    <w:rsid w:val="00B80035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B80035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B97422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B97422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B97422"/>
    <w:rPr>
      <w:rFonts w:ascii="Courier New" w:hAnsi="Courier New" w:cs="Courier New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9F312A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61">
    <w:name w:val="fontstyle61"/>
    <w:basedOn w:val="DefaultParagraphFont"/>
    <w:rsid w:val="009F312A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047B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pacing w:val="0"/>
      <w:kern w:val="0"/>
      <w:szCs w:val="32"/>
    </w:rPr>
  </w:style>
  <w:style w:type="table" w:styleId="PlainTable3">
    <w:name w:val="Plain Table 3"/>
    <w:basedOn w:val="TableNormal"/>
    <w:rsid w:val="0094021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rsid w:val="0094021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rsid w:val="0094021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rsid w:val="009402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94021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4021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0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Manu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F24A0AD-BFEE-4D85-B9DF-935199B18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Files\Microsoft Office\Templates\1033\Manual.dot</Template>
  <TotalTime>6</TotalTime>
  <Pages>5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Praktikum</vt:lpstr>
    </vt:vector>
  </TitlesOfParts>
  <Manager>Heru Sukoco</Manager>
  <Company>Departemen Ilmu Komputer FMIPA IPB</Company>
  <LinksUpToDate>false</LinksUpToDate>
  <CharactersWithSpaces>2556</CharactersWithSpaces>
  <SharedDoc>false</SharedDoc>
  <HyperlinkBase>http://www.ipb.ac.id/hsrkom</HyperlinkBase>
  <HLinks>
    <vt:vector size="234" baseType="variant">
      <vt:variant>
        <vt:i4>1245235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_Toc124205612</vt:lpwstr>
      </vt:variant>
      <vt:variant>
        <vt:i4>1245235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_Toc124205611</vt:lpwstr>
      </vt:variant>
      <vt:variant>
        <vt:i4>1245235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_Toc124205610</vt:lpwstr>
      </vt:variant>
      <vt:variant>
        <vt:i4>1179699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_Toc124205609</vt:lpwstr>
      </vt:variant>
      <vt:variant>
        <vt:i4>1179699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_Toc124205608</vt:lpwstr>
      </vt:variant>
      <vt:variant>
        <vt:i4>1179699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_Toc124205607</vt:lpwstr>
      </vt:variant>
      <vt:variant>
        <vt:i4>1179699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_Toc124205606</vt:lpwstr>
      </vt:variant>
      <vt:variant>
        <vt:i4>1179699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_Toc124205605</vt:lpwstr>
      </vt:variant>
      <vt:variant>
        <vt:i4>1179699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_Toc124205604</vt:lpwstr>
      </vt:variant>
      <vt:variant>
        <vt:i4>1179699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_Toc124205603</vt:lpwstr>
      </vt:variant>
      <vt:variant>
        <vt:i4>1179699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_Toc124205602</vt:lpwstr>
      </vt:variant>
      <vt:variant>
        <vt:i4>1179699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_Toc124205601</vt:lpwstr>
      </vt:variant>
      <vt:variant>
        <vt:i4>1179699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_Toc124205600</vt:lpwstr>
      </vt:variant>
      <vt:variant>
        <vt:i4>1769520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_Toc124205599</vt:lpwstr>
      </vt:variant>
      <vt:variant>
        <vt:i4>1769520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_Toc124205598</vt:lpwstr>
      </vt:variant>
      <vt:variant>
        <vt:i4>1769520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_Toc124205597</vt:lpwstr>
      </vt:variant>
      <vt:variant>
        <vt:i4>1769520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_Toc124205596</vt:lpwstr>
      </vt:variant>
      <vt:variant>
        <vt:i4>1769520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_Toc124205595</vt:lpwstr>
      </vt:variant>
      <vt:variant>
        <vt:i4>1769520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_Toc124205594</vt:lpwstr>
      </vt:variant>
      <vt:variant>
        <vt:i4>1769520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_Toc124205593</vt:lpwstr>
      </vt:variant>
      <vt:variant>
        <vt:i4>1769520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_Toc124205592</vt:lpwstr>
      </vt:variant>
      <vt:variant>
        <vt:i4>1441840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_Toc124205547</vt:lpwstr>
      </vt:variant>
      <vt:variant>
        <vt:i4>1441840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_Toc124205546</vt:lpwstr>
      </vt:variant>
      <vt:variant>
        <vt:i4>1441840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_Toc124205545</vt:lpwstr>
      </vt:variant>
      <vt:variant>
        <vt:i4>1441840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_Toc124205544</vt:lpwstr>
      </vt:variant>
      <vt:variant>
        <vt:i4>1441840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_Toc124205543</vt:lpwstr>
      </vt:variant>
      <vt:variant>
        <vt:i4>1441840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_Toc124205542</vt:lpwstr>
      </vt:variant>
      <vt:variant>
        <vt:i4>1441840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_Toc124205541</vt:lpwstr>
      </vt:variant>
      <vt:variant>
        <vt:i4>1441840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_Toc124205540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_Toc124205539</vt:lpwstr>
      </vt:variant>
      <vt:variant>
        <vt:i4>1114160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_Toc124205538</vt:lpwstr>
      </vt:variant>
      <vt:variant>
        <vt:i4>1114160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_Toc124205537</vt:lpwstr>
      </vt:variant>
      <vt:variant>
        <vt:i4>1114160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_Toc124205536</vt:lpwstr>
      </vt:variant>
      <vt:variant>
        <vt:i4>1114160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_Toc124205535</vt:lpwstr>
      </vt:variant>
      <vt:variant>
        <vt:i4>65600</vt:i4>
      </vt:variant>
      <vt:variant>
        <vt:i4>12</vt:i4>
      </vt:variant>
      <vt:variant>
        <vt:i4>0</vt:i4>
      </vt:variant>
      <vt:variant>
        <vt:i4>5</vt:i4>
      </vt:variant>
      <vt:variant>
        <vt:lpwstr>http://www.ilkom.fmipa.ipb.ac.id/~hsrkom</vt:lpwstr>
      </vt:variant>
      <vt:variant>
        <vt:lpwstr/>
      </vt:variant>
      <vt:variant>
        <vt:i4>1376332</vt:i4>
      </vt:variant>
      <vt:variant>
        <vt:i4>9</vt:i4>
      </vt:variant>
      <vt:variant>
        <vt:i4>0</vt:i4>
      </vt:variant>
      <vt:variant>
        <vt:i4>5</vt:i4>
      </vt:variant>
      <vt:variant>
        <vt:lpwstr>http://web.ipb.ac.id/~hsrkom</vt:lpwstr>
      </vt:variant>
      <vt:variant>
        <vt:lpwstr/>
      </vt:variant>
      <vt:variant>
        <vt:i4>1572898</vt:i4>
      </vt:variant>
      <vt:variant>
        <vt:i4>6</vt:i4>
      </vt:variant>
      <vt:variant>
        <vt:i4>0</vt:i4>
      </vt:variant>
      <vt:variant>
        <vt:i4>5</vt:i4>
      </vt:variant>
      <vt:variant>
        <vt:lpwstr>mailto:hsrkom@yahoo.com</vt:lpwstr>
      </vt:variant>
      <vt:variant>
        <vt:lpwstr/>
      </vt:variant>
      <vt:variant>
        <vt:i4>7536683</vt:i4>
      </vt:variant>
      <vt:variant>
        <vt:i4>3</vt:i4>
      </vt:variant>
      <vt:variant>
        <vt:i4>0</vt:i4>
      </vt:variant>
      <vt:variant>
        <vt:i4>5</vt:i4>
      </vt:variant>
      <vt:variant>
        <vt:lpwstr>mailto:heru_sukoco@ilkom.fmipa.ipb.ac.id</vt:lpwstr>
      </vt:variant>
      <vt:variant>
        <vt:lpwstr/>
      </vt:variant>
      <vt:variant>
        <vt:i4>196731</vt:i4>
      </vt:variant>
      <vt:variant>
        <vt:i4>0</vt:i4>
      </vt:variant>
      <vt:variant>
        <vt:i4>0</vt:i4>
      </vt:variant>
      <vt:variant>
        <vt:i4>5</vt:i4>
      </vt:variant>
      <vt:variant>
        <vt:lpwstr>mailto:hsrkom@ipb.ac.id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Praktikum</dc:title>
  <dc:subject>Perintah Linux Dasar</dc:subject>
  <dc:creator>Heru Sukoco</dc:creator>
  <cp:keywords>linux, perintah dasar, ssh, dig, ftp</cp:keywords>
  <dc:description>Mailto: hsrkom@ilkom.fmipa.ipb.ac.id_x000d_
CC: hsrkom@yahoo.com</dc:description>
  <cp:lastModifiedBy>?Hartanto Tantriawan</cp:lastModifiedBy>
  <cp:revision>6</cp:revision>
  <cp:lastPrinted>2018-12-06T03:43:00Z</cp:lastPrinted>
  <dcterms:created xsi:type="dcterms:W3CDTF">2024-09-13T10:40:00Z</dcterms:created>
  <dcterms:modified xsi:type="dcterms:W3CDTF">2026-09-06T14:08:00Z</dcterms:modified>
  <cp:category>Jaringan Komputer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2000113000</vt:i4>
  </property>
  <property fmtid="{D5CDD505-2E9C-101B-9397-08002B2CF9AE}" pid="4" name="LCID">
    <vt:i4>1033</vt:i4>
  </property>
  <property fmtid="{D5CDD505-2E9C-101B-9397-08002B2CF9AE}" pid="5" name="Department">
    <vt:lpwstr>Departemen Ilmu Komputer FMIPA IPB</vt:lpwstr>
  </property>
</Properties>
</file>